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66" w:type="dxa"/>
        <w:tblLayout w:type="fixed"/>
        <w:tblLook w:val="0600" w:firstRow="0" w:lastRow="0" w:firstColumn="0" w:lastColumn="0" w:noHBand="1" w:noVBand="1"/>
      </w:tblPr>
      <w:tblGrid>
        <w:gridCol w:w="5395"/>
        <w:gridCol w:w="4850"/>
        <w:gridCol w:w="387"/>
        <w:gridCol w:w="34"/>
      </w:tblGrid>
      <w:tr w:rsidR="00A81248" w:rsidRPr="006B7126" w14:paraId="2585BE3D" w14:textId="77777777" w:rsidTr="008478FE">
        <w:trPr>
          <w:gridAfter w:val="1"/>
          <w:wAfter w:w="34" w:type="dxa"/>
        </w:trPr>
        <w:tc>
          <w:tcPr>
            <w:tcW w:w="5395" w:type="dxa"/>
          </w:tcPr>
          <w:p w14:paraId="397B7E00" w14:textId="77777777" w:rsidR="00A81248" w:rsidRPr="006B7126" w:rsidRDefault="00A81248" w:rsidP="00A81248">
            <w:pPr>
              <w:pStyle w:val="Ancredugraphisme"/>
              <w:rPr>
                <w:noProof/>
              </w:rPr>
            </w:pPr>
          </w:p>
        </w:tc>
        <w:tc>
          <w:tcPr>
            <w:tcW w:w="5237" w:type="dxa"/>
            <w:gridSpan w:val="2"/>
          </w:tcPr>
          <w:p w14:paraId="519D95B9" w14:textId="77777777" w:rsidR="00A81248" w:rsidRPr="006B7126" w:rsidRDefault="00A81248" w:rsidP="00A81248">
            <w:pPr>
              <w:pStyle w:val="Ancredugraphisme"/>
              <w:rPr>
                <w:noProof/>
              </w:rPr>
            </w:pPr>
          </w:p>
        </w:tc>
      </w:tr>
      <w:tr w:rsidR="00A81248" w:rsidRPr="006B7126" w14:paraId="3CE1BB69" w14:textId="77777777" w:rsidTr="008478FE">
        <w:trPr>
          <w:gridAfter w:val="1"/>
          <w:wAfter w:w="34" w:type="dxa"/>
          <w:trHeight w:val="2719"/>
        </w:trPr>
        <w:tc>
          <w:tcPr>
            <w:tcW w:w="5395" w:type="dxa"/>
          </w:tcPr>
          <w:p w14:paraId="16DFF072" w14:textId="139A30F7" w:rsidR="00A81248" w:rsidRPr="008478FE" w:rsidRDefault="00602059" w:rsidP="00A64EF5">
            <w:pPr>
              <w:pStyle w:val="PagedeGarde1"/>
              <w:rPr>
                <w:rFonts w:ascii="Arial Black" w:hAnsi="Arial Black"/>
              </w:rPr>
            </w:pPr>
            <w:bookmarkStart w:id="0" w:name="_Toc75072302"/>
            <w:r w:rsidRPr="008478FE">
              <w:rPr>
                <w:rFonts w:ascii="Arial Black" w:hAnsi="Arial Black"/>
              </w:rPr>
              <w:t>RAPPORT DE PROJET</w:t>
            </w:r>
            <w:bookmarkEnd w:id="0"/>
          </w:p>
        </w:tc>
        <w:tc>
          <w:tcPr>
            <w:tcW w:w="5237" w:type="dxa"/>
            <w:gridSpan w:val="2"/>
          </w:tcPr>
          <w:p w14:paraId="2818076D" w14:textId="0409834D" w:rsidR="00A81248" w:rsidRPr="006B7126" w:rsidRDefault="00A81248">
            <w:pPr>
              <w:rPr>
                <w:noProof/>
              </w:rPr>
            </w:pPr>
          </w:p>
        </w:tc>
      </w:tr>
      <w:tr w:rsidR="00A81248" w:rsidRPr="006B7126" w14:paraId="756D726C" w14:textId="77777777" w:rsidTr="008478FE">
        <w:trPr>
          <w:gridAfter w:val="1"/>
          <w:wAfter w:w="34" w:type="dxa"/>
          <w:trHeight w:val="9076"/>
        </w:trPr>
        <w:tc>
          <w:tcPr>
            <w:tcW w:w="5395" w:type="dxa"/>
          </w:tcPr>
          <w:p w14:paraId="3ADF8AAE" w14:textId="63D59784" w:rsidR="00A81248" w:rsidRPr="006B7126" w:rsidRDefault="00A81248">
            <w:pPr>
              <w:rPr>
                <w:noProof/>
              </w:rPr>
            </w:pPr>
            <w:r w:rsidRPr="006B7126">
              <w:rPr>
                <w:noProof/>
                <w:lang w:bidi="fr-FR"/>
              </w:rPr>
              <mc:AlternateContent>
                <mc:Choice Requires="wpg">
                  <w:drawing>
                    <wp:anchor distT="0" distB="0" distL="114300" distR="114300" simplePos="0" relativeHeight="251653120" behindDoc="1" locked="0" layoutInCell="1" allowOverlap="1" wp14:anchorId="24D8E653" wp14:editId="6A387DAB">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9D6186C" id="Groupe 1" o:spid="_x0000_s1026" alt="&quot;&quot;" style="position:absolute;margin-left:-35.4pt;margin-top:-176.9pt;width:612pt;height:841.5pt;z-index:-251663360;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464646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c00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237" w:type="dxa"/>
            <w:gridSpan w:val="2"/>
          </w:tcPr>
          <w:p w14:paraId="2CD7FF64" w14:textId="142293B9" w:rsidR="00A81248" w:rsidRPr="006B7126" w:rsidRDefault="008478FE">
            <w:pPr>
              <w:rPr>
                <w:noProof/>
              </w:rPr>
            </w:pPr>
            <w:r>
              <w:rPr>
                <w:noProof/>
              </w:rPr>
              <w:drawing>
                <wp:anchor distT="0" distB="0" distL="114300" distR="114300" simplePos="0" relativeHeight="251656192" behindDoc="0" locked="0" layoutInCell="1" allowOverlap="1" wp14:anchorId="3DBD9169" wp14:editId="1439F35F">
                  <wp:simplePos x="0" y="0"/>
                  <wp:positionH relativeFrom="column">
                    <wp:posOffset>71755</wp:posOffset>
                  </wp:positionH>
                  <wp:positionV relativeFrom="paragraph">
                    <wp:posOffset>5414645</wp:posOffset>
                  </wp:positionV>
                  <wp:extent cx="3288665" cy="662305"/>
                  <wp:effectExtent l="0" t="0" r="6985" b="4445"/>
                  <wp:wrapNone/>
                  <wp:docPr id="7" name="Image 7" descr="logo-Univers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Universit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8665" cy="662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81248" w:rsidRPr="006B7126" w14:paraId="78C8E798" w14:textId="77777777" w:rsidTr="008478FE">
        <w:trPr>
          <w:gridAfter w:val="1"/>
          <w:wAfter w:w="34" w:type="dxa"/>
          <w:trHeight w:val="1299"/>
        </w:trPr>
        <w:tc>
          <w:tcPr>
            <w:tcW w:w="5395" w:type="dxa"/>
          </w:tcPr>
          <w:p w14:paraId="02CB83F0" w14:textId="77777777" w:rsidR="00A81248" w:rsidRPr="006B7126" w:rsidRDefault="00A81248">
            <w:pPr>
              <w:rPr>
                <w:noProof/>
              </w:rPr>
            </w:pPr>
          </w:p>
        </w:tc>
        <w:tc>
          <w:tcPr>
            <w:tcW w:w="5237" w:type="dxa"/>
            <w:gridSpan w:val="2"/>
          </w:tcPr>
          <w:p w14:paraId="6CCC9D2F" w14:textId="04DBD36A" w:rsidR="008478FE" w:rsidRDefault="008478FE" w:rsidP="008478FE">
            <w:pPr>
              <w:pStyle w:val="PagedeGarde2"/>
              <w:jc w:val="right"/>
              <w:rPr>
                <w:sz w:val="32"/>
                <w:szCs w:val="20"/>
              </w:rPr>
            </w:pPr>
            <w:bookmarkStart w:id="1" w:name="_Toc75072303"/>
          </w:p>
          <w:p w14:paraId="05BAD135" w14:textId="77777777" w:rsidR="008478FE" w:rsidRDefault="008478FE" w:rsidP="008478FE">
            <w:pPr>
              <w:pStyle w:val="PagedeGarde2"/>
              <w:jc w:val="right"/>
              <w:rPr>
                <w:sz w:val="32"/>
                <w:szCs w:val="20"/>
              </w:rPr>
            </w:pPr>
          </w:p>
          <w:p w14:paraId="5491347A" w14:textId="00B6F3FD" w:rsidR="00A81248" w:rsidRPr="00CD79B6" w:rsidRDefault="008478FE" w:rsidP="008478FE">
            <w:pPr>
              <w:pStyle w:val="PagedeGarde2"/>
              <w:jc w:val="right"/>
              <w:rPr>
                <w:i w:val="0"/>
                <w:iCs/>
                <w:sz w:val="32"/>
                <w:szCs w:val="20"/>
              </w:rPr>
            </w:pPr>
            <w:r w:rsidRPr="00CD79B6">
              <w:rPr>
                <w:i w:val="0"/>
                <w:iCs/>
                <w:sz w:val="32"/>
                <w:szCs w:val="20"/>
              </w:rPr>
              <w:t xml:space="preserve">Juin </w:t>
            </w:r>
            <w:r w:rsidR="00602059" w:rsidRPr="00CD79B6">
              <w:rPr>
                <w:i w:val="0"/>
                <w:iCs/>
                <w:sz w:val="32"/>
                <w:szCs w:val="20"/>
              </w:rPr>
              <w:t>2021</w:t>
            </w:r>
            <w:bookmarkEnd w:id="1"/>
          </w:p>
          <w:p w14:paraId="5AE8DA08" w14:textId="77777777" w:rsidR="008478FE" w:rsidRDefault="008478FE" w:rsidP="008478FE">
            <w:pPr>
              <w:pStyle w:val="PagedeGarde2"/>
              <w:jc w:val="right"/>
              <w:rPr>
                <w:b/>
                <w:bCs/>
                <w:i w:val="0"/>
                <w:iCs/>
                <w:sz w:val="28"/>
                <w:szCs w:val="18"/>
              </w:rPr>
            </w:pPr>
            <w:bookmarkStart w:id="2" w:name="_Toc75072304"/>
          </w:p>
          <w:p w14:paraId="6196FF31" w14:textId="705DD608" w:rsidR="00A81248" w:rsidRPr="008478FE" w:rsidRDefault="00602059" w:rsidP="008478FE">
            <w:pPr>
              <w:pStyle w:val="PagedeGarde2"/>
              <w:jc w:val="right"/>
              <w:rPr>
                <w:b/>
                <w:bCs/>
                <w:i w:val="0"/>
                <w:iCs/>
              </w:rPr>
            </w:pPr>
            <w:r w:rsidRPr="008478FE">
              <w:rPr>
                <w:b/>
                <w:bCs/>
                <w:i w:val="0"/>
                <w:iCs/>
                <w:sz w:val="28"/>
                <w:szCs w:val="18"/>
              </w:rPr>
              <w:t xml:space="preserve">PROJET </w:t>
            </w:r>
            <w:r w:rsidR="00D30F52" w:rsidRPr="008478FE">
              <w:rPr>
                <w:b/>
                <w:bCs/>
                <w:i w:val="0"/>
                <w:iCs/>
                <w:sz w:val="28"/>
                <w:szCs w:val="18"/>
              </w:rPr>
              <w:t>GRAPHES &amp; OPEN DATA</w:t>
            </w:r>
            <w:bookmarkEnd w:id="2"/>
          </w:p>
        </w:tc>
      </w:tr>
      <w:tr w:rsidR="00A81248" w:rsidRPr="006B7126" w14:paraId="4B9326D6" w14:textId="77777777" w:rsidTr="008478FE">
        <w:trPr>
          <w:gridAfter w:val="1"/>
          <w:wAfter w:w="34" w:type="dxa"/>
          <w:trHeight w:val="1402"/>
        </w:trPr>
        <w:tc>
          <w:tcPr>
            <w:tcW w:w="5395" w:type="dxa"/>
          </w:tcPr>
          <w:p w14:paraId="4E69A888" w14:textId="77777777" w:rsidR="00A81248" w:rsidRPr="006B7126" w:rsidRDefault="00A81248">
            <w:pPr>
              <w:rPr>
                <w:noProof/>
              </w:rPr>
            </w:pPr>
          </w:p>
        </w:tc>
        <w:tc>
          <w:tcPr>
            <w:tcW w:w="5237" w:type="dxa"/>
            <w:gridSpan w:val="2"/>
          </w:tcPr>
          <w:p w14:paraId="73EB0167" w14:textId="77777777" w:rsidR="008478FE" w:rsidRDefault="008478FE" w:rsidP="008478FE">
            <w:pPr>
              <w:pStyle w:val="PagedeGarde2"/>
              <w:jc w:val="right"/>
              <w:rPr>
                <w:sz w:val="32"/>
                <w:szCs w:val="20"/>
              </w:rPr>
            </w:pPr>
            <w:bookmarkStart w:id="3" w:name="_Toc75072305"/>
          </w:p>
          <w:p w14:paraId="46733C0D" w14:textId="320138C1" w:rsidR="00A81248" w:rsidRPr="008478FE" w:rsidRDefault="002E0B23" w:rsidP="008478FE">
            <w:pPr>
              <w:pStyle w:val="PagedeGarde2"/>
              <w:jc w:val="right"/>
              <w:rPr>
                <w:sz w:val="32"/>
                <w:szCs w:val="20"/>
              </w:rPr>
            </w:pPr>
            <w:r w:rsidRPr="008478FE">
              <w:rPr>
                <w:sz w:val="32"/>
                <w:szCs w:val="20"/>
              </w:rPr>
              <w:t xml:space="preserve">Par </w:t>
            </w:r>
            <w:r w:rsidR="00602059" w:rsidRPr="008478FE">
              <w:rPr>
                <w:sz w:val="32"/>
                <w:szCs w:val="20"/>
              </w:rPr>
              <w:t>Aimed BOUGUERRA</w:t>
            </w:r>
            <w:bookmarkEnd w:id="3"/>
            <w:r w:rsidR="00C66528" w:rsidRPr="008478FE">
              <w:rPr>
                <w:sz w:val="32"/>
                <w:szCs w:val="20"/>
                <w:lang w:bidi="fr-FR"/>
              </w:rPr>
              <w:t xml:space="preserve"> </w:t>
            </w:r>
          </w:p>
          <w:p w14:paraId="4DD3A5F9" w14:textId="14A9DC2D" w:rsidR="00A81248" w:rsidRPr="006B7126" w:rsidRDefault="002E0B23" w:rsidP="008478FE">
            <w:pPr>
              <w:pStyle w:val="PagedeGarde2"/>
              <w:jc w:val="right"/>
            </w:pPr>
            <w:bookmarkStart w:id="4" w:name="_Toc75072306"/>
            <w:r w:rsidRPr="008478FE">
              <w:rPr>
                <w:sz w:val="32"/>
                <w:szCs w:val="20"/>
              </w:rPr>
              <w:t xml:space="preserve">Pour </w:t>
            </w:r>
            <w:r w:rsidR="00CD79B6">
              <w:rPr>
                <w:sz w:val="32"/>
                <w:szCs w:val="20"/>
              </w:rPr>
              <w:t xml:space="preserve">Monsieur </w:t>
            </w:r>
            <w:r w:rsidR="00BB4777" w:rsidRPr="008478FE">
              <w:rPr>
                <w:sz w:val="32"/>
                <w:szCs w:val="20"/>
              </w:rPr>
              <w:t>François DELBOT</w:t>
            </w:r>
            <w:bookmarkEnd w:id="4"/>
          </w:p>
        </w:tc>
      </w:tr>
      <w:tr w:rsidR="00711169" w:rsidRPr="00CD79B6" w14:paraId="38E2DE3C" w14:textId="77777777" w:rsidTr="008478FE">
        <w:tblPrEx>
          <w:shd w:val="clear" w:color="auto" w:fill="FF9797" w:themeFill="accent3"/>
          <w:tblCellMar>
            <w:left w:w="0" w:type="dxa"/>
            <w:right w:w="0" w:type="dxa"/>
          </w:tblCellMar>
        </w:tblPrEx>
        <w:trPr>
          <w:trHeight w:val="441"/>
        </w:trPr>
        <w:tc>
          <w:tcPr>
            <w:tcW w:w="10245" w:type="dxa"/>
            <w:gridSpan w:val="2"/>
            <w:shd w:val="clear" w:color="auto" w:fill="FF9797" w:themeFill="accent3"/>
          </w:tcPr>
          <w:p w14:paraId="0AE0C7BF" w14:textId="77777777" w:rsidR="007302E0" w:rsidRPr="007302E0" w:rsidRDefault="007302E0" w:rsidP="002E0B23">
            <w:pPr>
              <w:pStyle w:val="Titre3"/>
              <w:ind w:left="426"/>
              <w:rPr>
                <w:noProof/>
                <w:sz w:val="24"/>
                <w:szCs w:val="18"/>
              </w:rPr>
            </w:pPr>
            <w:bookmarkStart w:id="5" w:name="_Toc75072307"/>
          </w:p>
          <w:p w14:paraId="7944063C" w14:textId="67F3B12C" w:rsidR="00711169" w:rsidRPr="006B7126" w:rsidRDefault="00711169" w:rsidP="002E0B23">
            <w:pPr>
              <w:pStyle w:val="Titre3"/>
              <w:ind w:left="426"/>
              <w:rPr>
                <w:noProof/>
              </w:rPr>
            </w:pPr>
            <w:bookmarkStart w:id="6" w:name="_Toc75694028"/>
            <w:r>
              <w:rPr>
                <w:noProof/>
              </w:rPr>
              <w:t>RESUME</w:t>
            </w:r>
            <w:bookmarkEnd w:id="5"/>
            <w:bookmarkEnd w:id="6"/>
          </w:p>
          <w:p w14:paraId="41B01DB0" w14:textId="77777777" w:rsidR="00711169" w:rsidRPr="006B7126" w:rsidRDefault="00711169" w:rsidP="002E0B23">
            <w:pPr>
              <w:pStyle w:val="Titre4"/>
              <w:ind w:left="426"/>
              <w:rPr>
                <w:noProof/>
              </w:rPr>
            </w:pPr>
          </w:p>
          <w:p w14:paraId="1C6FC660" w14:textId="2D80A2E0" w:rsidR="00711169" w:rsidRDefault="00711169" w:rsidP="002E0B23">
            <w:pPr>
              <w:pStyle w:val="Titre4"/>
              <w:ind w:left="426"/>
              <w:jc w:val="both"/>
              <w:rPr>
                <w:noProof/>
              </w:rPr>
            </w:pPr>
            <w:r>
              <w:rPr>
                <w:noProof/>
              </w:rPr>
              <w:t xml:space="preserve">Ce document est vise à présenter le projet </w:t>
            </w:r>
            <w:r w:rsidR="004A502A">
              <w:rPr>
                <w:noProof/>
              </w:rPr>
              <w:t>Graphes &amp; Open Data</w:t>
            </w:r>
            <w:r>
              <w:rPr>
                <w:noProof/>
              </w:rPr>
              <w:t xml:space="preserve"> réalisé au cours d</w:t>
            </w:r>
            <w:r w:rsidR="004A502A">
              <w:rPr>
                <w:noProof/>
              </w:rPr>
              <w:t>u</w:t>
            </w:r>
            <w:r>
              <w:rPr>
                <w:noProof/>
              </w:rPr>
              <w:t xml:space="preserve"> mois </w:t>
            </w:r>
            <w:r w:rsidR="004A502A">
              <w:rPr>
                <w:noProof/>
              </w:rPr>
              <w:t>de</w:t>
            </w:r>
            <w:r>
              <w:rPr>
                <w:noProof/>
              </w:rPr>
              <w:t xml:space="preserve"> </w:t>
            </w:r>
            <w:r w:rsidR="004A502A">
              <w:rPr>
                <w:noProof/>
              </w:rPr>
              <w:t>juin</w:t>
            </w:r>
            <w:r>
              <w:rPr>
                <w:noProof/>
              </w:rPr>
              <w:t xml:space="preserve"> 2021 dans le cadre de ma Licence</w:t>
            </w:r>
            <w:r w:rsidR="00FF2F41">
              <w:rPr>
                <w:noProof/>
              </w:rPr>
              <w:t xml:space="preserve"> 3</w:t>
            </w:r>
            <w:r>
              <w:rPr>
                <w:noProof/>
              </w:rPr>
              <w:t xml:space="preserve"> MIAGE au sein de l’Université Paris-Nanterre. J’y développerais les éléments qui composent ledit projet.</w:t>
            </w:r>
          </w:p>
          <w:p w14:paraId="071A17C3" w14:textId="77777777" w:rsidR="00711169" w:rsidRDefault="00711169" w:rsidP="002E0B23">
            <w:pPr>
              <w:pStyle w:val="Titre4"/>
              <w:ind w:left="426"/>
              <w:jc w:val="both"/>
              <w:rPr>
                <w:noProof/>
              </w:rPr>
            </w:pPr>
          </w:p>
          <w:p w14:paraId="0F0E40E0" w14:textId="5C099B57" w:rsidR="00711169" w:rsidRDefault="00711169" w:rsidP="002E0B23">
            <w:pPr>
              <w:pStyle w:val="Titre4"/>
              <w:ind w:left="426"/>
              <w:jc w:val="both"/>
              <w:rPr>
                <w:noProof/>
              </w:rPr>
            </w:pPr>
            <w:r>
              <w:rPr>
                <w:noProof/>
              </w:rPr>
              <w:t xml:space="preserve">Mots-clés : MIAGE, </w:t>
            </w:r>
            <w:r w:rsidR="004A502A">
              <w:rPr>
                <w:noProof/>
              </w:rPr>
              <w:t>Graphes, Open Data</w:t>
            </w:r>
            <w:r>
              <w:rPr>
                <w:noProof/>
              </w:rPr>
              <w:t>, developpement, projet, résumé.</w:t>
            </w:r>
          </w:p>
          <w:p w14:paraId="30DB8B39" w14:textId="77777777" w:rsidR="00711169" w:rsidRPr="007302E0" w:rsidRDefault="00711169" w:rsidP="002E0B23">
            <w:pPr>
              <w:pStyle w:val="Titre3"/>
              <w:ind w:left="426"/>
              <w:rPr>
                <w:noProof/>
                <w:sz w:val="24"/>
                <w:szCs w:val="18"/>
              </w:rPr>
            </w:pPr>
          </w:p>
          <w:p w14:paraId="7178C5DF" w14:textId="4472AB84" w:rsidR="00711169" w:rsidRPr="0071544A" w:rsidRDefault="00711169" w:rsidP="002E0B23">
            <w:pPr>
              <w:pStyle w:val="Titre3"/>
              <w:ind w:left="426"/>
              <w:rPr>
                <w:noProof/>
                <w:lang w:val="en-GB"/>
              </w:rPr>
            </w:pPr>
            <w:bookmarkStart w:id="7" w:name="_Toc75072308"/>
            <w:bookmarkStart w:id="8" w:name="_Toc75694029"/>
            <w:r w:rsidRPr="0071544A">
              <w:rPr>
                <w:noProof/>
                <w:lang w:val="en-GB"/>
              </w:rPr>
              <w:t>ABSTRACT</w:t>
            </w:r>
            <w:bookmarkEnd w:id="7"/>
            <w:bookmarkEnd w:id="8"/>
          </w:p>
          <w:p w14:paraId="414BF6BF" w14:textId="77777777" w:rsidR="00711169" w:rsidRPr="0071544A" w:rsidRDefault="00711169" w:rsidP="002E0B23">
            <w:pPr>
              <w:pStyle w:val="Titre4"/>
              <w:ind w:left="426"/>
              <w:rPr>
                <w:noProof/>
                <w:lang w:val="en-GB"/>
              </w:rPr>
            </w:pPr>
          </w:p>
          <w:p w14:paraId="1A45C53F" w14:textId="54524E6F" w:rsidR="00711169" w:rsidRPr="0071544A" w:rsidRDefault="00711169" w:rsidP="002E0B23">
            <w:pPr>
              <w:pStyle w:val="Titre4"/>
              <w:ind w:left="426"/>
              <w:rPr>
                <w:noProof/>
                <w:lang w:val="en-GB"/>
              </w:rPr>
            </w:pPr>
            <w:r w:rsidRPr="0071544A">
              <w:rPr>
                <w:noProof/>
                <w:lang w:val="en-GB"/>
              </w:rPr>
              <w:t>This document</w:t>
            </w:r>
            <w:r w:rsidR="00E73B9F" w:rsidRPr="0071544A">
              <w:rPr>
                <w:noProof/>
                <w:lang w:val="en-GB"/>
              </w:rPr>
              <w:t xml:space="preserve"> aims to present the </w:t>
            </w:r>
            <w:r w:rsidR="004A502A" w:rsidRPr="0071544A">
              <w:rPr>
                <w:noProof/>
                <w:lang w:val="en-GB"/>
              </w:rPr>
              <w:t>Graphs &amp; Open Data</w:t>
            </w:r>
            <w:r w:rsidR="00E73B9F" w:rsidRPr="0071544A">
              <w:rPr>
                <w:noProof/>
                <w:lang w:val="en-GB"/>
              </w:rPr>
              <w:t xml:space="preserve"> project achieved in </w:t>
            </w:r>
            <w:r w:rsidR="004A502A" w:rsidRPr="0071544A">
              <w:rPr>
                <w:noProof/>
                <w:lang w:val="en-GB"/>
              </w:rPr>
              <w:t>june 2021</w:t>
            </w:r>
            <w:r w:rsidR="002E5925" w:rsidRPr="0071544A">
              <w:rPr>
                <w:noProof/>
                <w:lang w:val="en-GB"/>
              </w:rPr>
              <w:t xml:space="preserve"> as part of my MIAGE Licence in Paris-Nanterre University</w:t>
            </w:r>
            <w:r w:rsidRPr="0071544A">
              <w:rPr>
                <w:noProof/>
                <w:lang w:val="en-GB"/>
              </w:rPr>
              <w:t>.</w:t>
            </w:r>
            <w:r w:rsidR="002E5925" w:rsidRPr="0071544A">
              <w:rPr>
                <w:noProof/>
                <w:lang w:val="en-GB"/>
              </w:rPr>
              <w:t xml:space="preserve"> I will explain all the elements of this project.</w:t>
            </w:r>
          </w:p>
          <w:p w14:paraId="01ACBCC9" w14:textId="77777777" w:rsidR="00711169" w:rsidRPr="0071544A" w:rsidRDefault="00711169" w:rsidP="002E0B23">
            <w:pPr>
              <w:pStyle w:val="Titre4"/>
              <w:ind w:left="426"/>
              <w:rPr>
                <w:noProof/>
                <w:lang w:val="en-GB"/>
              </w:rPr>
            </w:pPr>
          </w:p>
          <w:p w14:paraId="5AD315A7" w14:textId="72709D2E" w:rsidR="00711169" w:rsidRPr="0071544A" w:rsidRDefault="00711169" w:rsidP="002E0B23">
            <w:pPr>
              <w:pStyle w:val="Titre4"/>
              <w:ind w:left="426"/>
              <w:rPr>
                <w:noProof/>
                <w:lang w:val="en-GB"/>
              </w:rPr>
            </w:pPr>
            <w:r w:rsidRPr="0071544A">
              <w:rPr>
                <w:noProof/>
                <w:lang w:val="en-GB"/>
              </w:rPr>
              <w:t xml:space="preserve">Key words: MIAGE, </w:t>
            </w:r>
            <w:r w:rsidR="004A502A" w:rsidRPr="0071544A">
              <w:rPr>
                <w:noProof/>
                <w:lang w:val="en-GB"/>
              </w:rPr>
              <w:t>Graph, Open Data</w:t>
            </w:r>
            <w:r w:rsidRPr="0071544A">
              <w:rPr>
                <w:noProof/>
                <w:lang w:val="en-GB"/>
              </w:rPr>
              <w:t>, development, project, abstract.</w:t>
            </w:r>
          </w:p>
          <w:p w14:paraId="6EF28F12" w14:textId="77777777" w:rsidR="00711169" w:rsidRPr="0071544A" w:rsidRDefault="00711169" w:rsidP="00B92E52">
            <w:pPr>
              <w:rPr>
                <w:lang w:val="en-GB"/>
              </w:rPr>
            </w:pPr>
          </w:p>
          <w:p w14:paraId="6A67897E" w14:textId="77777777" w:rsidR="00711169" w:rsidRPr="0071544A" w:rsidRDefault="00711169" w:rsidP="00B92E52">
            <w:pPr>
              <w:rPr>
                <w:lang w:val="en-GB"/>
              </w:rPr>
            </w:pPr>
          </w:p>
          <w:p w14:paraId="21128C9A" w14:textId="77777777" w:rsidR="00711169" w:rsidRPr="0071544A" w:rsidRDefault="00711169" w:rsidP="00B92E52">
            <w:pPr>
              <w:rPr>
                <w:lang w:val="en-GB"/>
              </w:rPr>
            </w:pPr>
          </w:p>
          <w:p w14:paraId="2FAABAB9" w14:textId="77777777" w:rsidR="00711169" w:rsidRPr="0071544A" w:rsidRDefault="00711169">
            <w:pPr>
              <w:rPr>
                <w:noProof/>
                <w:lang w:val="en-GB"/>
              </w:rPr>
            </w:pPr>
          </w:p>
        </w:tc>
        <w:tc>
          <w:tcPr>
            <w:tcW w:w="421" w:type="dxa"/>
            <w:gridSpan w:val="2"/>
            <w:shd w:val="clear" w:color="auto" w:fill="FF9797" w:themeFill="accent3"/>
          </w:tcPr>
          <w:p w14:paraId="43CA09B3" w14:textId="77777777" w:rsidR="00711169" w:rsidRPr="0071544A" w:rsidRDefault="00711169">
            <w:pPr>
              <w:rPr>
                <w:noProof/>
                <w:lang w:val="en-GB"/>
              </w:rPr>
            </w:pPr>
          </w:p>
        </w:tc>
      </w:tr>
    </w:tbl>
    <w:p w14:paraId="14E3D164" w14:textId="6E87C881" w:rsidR="00602059" w:rsidRPr="0071544A" w:rsidRDefault="00602059">
      <w:pPr>
        <w:rPr>
          <w:lang w:val="en-GB"/>
        </w:rPr>
      </w:pPr>
    </w:p>
    <w:p w14:paraId="5CC71448" w14:textId="1D29E7F2" w:rsidR="00A64EF5" w:rsidRPr="0071544A" w:rsidRDefault="00A64EF5" w:rsidP="00A24793">
      <w:pPr>
        <w:rPr>
          <w:noProof/>
          <w:lang w:val="en-GB"/>
        </w:rPr>
      </w:pPr>
      <w:r w:rsidRPr="0071544A">
        <w:rPr>
          <w:noProof/>
          <w:lang w:val="en-GB"/>
        </w:rPr>
        <w:br/>
      </w:r>
    </w:p>
    <w:p w14:paraId="6BB3F532" w14:textId="77777777" w:rsidR="00A64EF5" w:rsidRPr="0071544A" w:rsidRDefault="00A64EF5">
      <w:pPr>
        <w:rPr>
          <w:noProof/>
          <w:lang w:val="en-GB"/>
        </w:rPr>
      </w:pPr>
      <w:r w:rsidRPr="0071544A">
        <w:rPr>
          <w:noProof/>
          <w:lang w:val="en-GB"/>
        </w:rPr>
        <w:br w:type="page"/>
      </w:r>
    </w:p>
    <w:sdt>
      <w:sdtPr>
        <w:rPr>
          <w:rFonts w:asciiTheme="minorHAnsi" w:eastAsiaTheme="minorHAnsi" w:hAnsiTheme="minorHAnsi" w:cstheme="minorBidi"/>
          <w:color w:val="auto"/>
          <w:sz w:val="24"/>
          <w:szCs w:val="24"/>
          <w:lang w:eastAsia="en-US"/>
        </w:rPr>
        <w:id w:val="-936525622"/>
        <w:docPartObj>
          <w:docPartGallery w:val="Table of Contents"/>
          <w:docPartUnique/>
        </w:docPartObj>
      </w:sdtPr>
      <w:sdtEndPr>
        <w:rPr>
          <w:b/>
          <w:bCs/>
        </w:rPr>
      </w:sdtEndPr>
      <w:sdtContent>
        <w:p w14:paraId="0E45D3D4" w14:textId="3C3BFAF2" w:rsidR="00A64EF5" w:rsidRDefault="00A64EF5" w:rsidP="002E0BB4">
          <w:pPr>
            <w:pStyle w:val="En-ttedetabledesmatires"/>
            <w:ind w:right="-115"/>
          </w:pPr>
          <w:r>
            <w:t>Table des matières</w:t>
          </w:r>
        </w:p>
        <w:p w14:paraId="5E512DA1" w14:textId="0544C594" w:rsidR="00107F3A" w:rsidRPr="00107F3A" w:rsidRDefault="00A64EF5" w:rsidP="00107F3A">
          <w:pPr>
            <w:pStyle w:val="TM1"/>
            <w:rPr>
              <w:rStyle w:val="Lienhypertexte"/>
            </w:rPr>
          </w:pPr>
          <w:r>
            <w:rPr>
              <w:rFonts w:ascii="Arial" w:hAnsi="Arial" w:cs="Arial"/>
              <w:noProof/>
            </w:rPr>
            <w:fldChar w:fldCharType="begin"/>
          </w:r>
          <w:r>
            <w:instrText xml:space="preserve"> TOC \o "3-3" \h \z \t "Titre 1;1;Titre 2;2" </w:instrText>
          </w:r>
          <w:r>
            <w:rPr>
              <w:rFonts w:ascii="Arial" w:hAnsi="Arial" w:cs="Arial"/>
              <w:noProof/>
            </w:rPr>
            <w:fldChar w:fldCharType="separate"/>
          </w:r>
          <w:hyperlink w:anchor="_Toc75694028" w:history="1">
            <w:r w:rsidR="00107F3A" w:rsidRPr="00EE7FF7">
              <w:rPr>
                <w:rStyle w:val="Lienhypertexte"/>
                <w:noProof/>
              </w:rPr>
              <w:t>RESUME</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_Toc75694028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2</w:t>
            </w:r>
            <w:r w:rsidR="00107F3A" w:rsidRPr="00107F3A">
              <w:rPr>
                <w:rStyle w:val="Lienhypertexte"/>
                <w:webHidden/>
              </w:rPr>
              <w:fldChar w:fldCharType="end"/>
            </w:r>
          </w:hyperlink>
        </w:p>
        <w:p w14:paraId="6B5062AF" w14:textId="0F705476" w:rsidR="00107F3A" w:rsidRPr="00107F3A" w:rsidRDefault="00A51C62" w:rsidP="00107F3A">
          <w:pPr>
            <w:pStyle w:val="TM1"/>
            <w:rPr>
              <w:rStyle w:val="Lienhypertexte"/>
            </w:rPr>
          </w:pPr>
          <w:hyperlink w:anchor="_Toc75694029" w:history="1">
            <w:r w:rsidR="00107F3A" w:rsidRPr="00107F3A">
              <w:rPr>
                <w:rStyle w:val="Lienhypertexte"/>
                <w:noProof/>
              </w:rPr>
              <w:t>ABSTRACT</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_Toc75694029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2</w:t>
            </w:r>
            <w:r w:rsidR="00107F3A" w:rsidRPr="00107F3A">
              <w:rPr>
                <w:rStyle w:val="Lienhypertexte"/>
                <w:webHidden/>
              </w:rPr>
              <w:fldChar w:fldCharType="end"/>
            </w:r>
          </w:hyperlink>
        </w:p>
        <w:p w14:paraId="05E6D4AE" w14:textId="204698E9" w:rsidR="00107F3A" w:rsidRPr="00107F3A" w:rsidRDefault="00A51C62" w:rsidP="00107F3A">
          <w:pPr>
            <w:pStyle w:val="TM1"/>
            <w:rPr>
              <w:rStyle w:val="Lienhypertexte"/>
            </w:rPr>
          </w:pPr>
          <w:hyperlink w:anchor="_Toc75694030" w:history="1">
            <w:r w:rsidR="00107F3A" w:rsidRPr="00107F3A">
              <w:rPr>
                <w:rStyle w:val="Lienhypertexte"/>
                <w:noProof/>
              </w:rPr>
              <w:t>GRAPHES &amp; OPEN DATA, quesako ?</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_Toc75694030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5</w:t>
            </w:r>
            <w:r w:rsidR="00107F3A" w:rsidRPr="00107F3A">
              <w:rPr>
                <w:rStyle w:val="Lienhypertexte"/>
                <w:webHidden/>
              </w:rPr>
              <w:fldChar w:fldCharType="end"/>
            </w:r>
          </w:hyperlink>
        </w:p>
        <w:p w14:paraId="0379C97E" w14:textId="78784EF4" w:rsidR="00107F3A" w:rsidRDefault="00A51C62">
          <w:pPr>
            <w:pStyle w:val="TM3"/>
            <w:rPr>
              <w:rFonts w:asciiTheme="minorHAnsi" w:eastAsiaTheme="minorEastAsia" w:hAnsiTheme="minorHAnsi" w:cstheme="minorBidi"/>
              <w:sz w:val="22"/>
              <w:szCs w:val="22"/>
              <w:lang w:eastAsia="fr-FR"/>
            </w:rPr>
          </w:pPr>
          <w:hyperlink w:anchor="_Toc75694031" w:history="1">
            <w:r w:rsidR="00107F3A" w:rsidRPr="00EE7FF7">
              <w:rPr>
                <w:rStyle w:val="Lienhypertexte"/>
              </w:rPr>
              <w:t>De l’Industrie à l’Information</w:t>
            </w:r>
            <w:r w:rsidR="00107F3A">
              <w:rPr>
                <w:webHidden/>
              </w:rPr>
              <w:tab/>
            </w:r>
            <w:r w:rsidR="00107F3A">
              <w:rPr>
                <w:webHidden/>
              </w:rPr>
              <w:fldChar w:fldCharType="begin"/>
            </w:r>
            <w:r w:rsidR="00107F3A">
              <w:rPr>
                <w:webHidden/>
              </w:rPr>
              <w:instrText xml:space="preserve"> PAGEREF _Toc75694031 \h </w:instrText>
            </w:r>
            <w:r w:rsidR="00107F3A">
              <w:rPr>
                <w:webHidden/>
              </w:rPr>
            </w:r>
            <w:r w:rsidR="00107F3A">
              <w:rPr>
                <w:webHidden/>
              </w:rPr>
              <w:fldChar w:fldCharType="separate"/>
            </w:r>
            <w:r w:rsidR="00107F3A">
              <w:rPr>
                <w:webHidden/>
              </w:rPr>
              <w:t>5</w:t>
            </w:r>
            <w:r w:rsidR="00107F3A">
              <w:rPr>
                <w:webHidden/>
              </w:rPr>
              <w:fldChar w:fldCharType="end"/>
            </w:r>
          </w:hyperlink>
        </w:p>
        <w:p w14:paraId="723395AD" w14:textId="1AEA72A8" w:rsidR="00107F3A" w:rsidRDefault="00A51C62">
          <w:pPr>
            <w:pStyle w:val="TM3"/>
            <w:rPr>
              <w:rFonts w:asciiTheme="minorHAnsi" w:eastAsiaTheme="minorEastAsia" w:hAnsiTheme="minorHAnsi" w:cstheme="minorBidi"/>
              <w:sz w:val="22"/>
              <w:szCs w:val="22"/>
              <w:lang w:eastAsia="fr-FR"/>
            </w:rPr>
          </w:pPr>
          <w:hyperlink w:anchor="_Toc75694032" w:history="1">
            <w:r w:rsidR="00107F3A" w:rsidRPr="00EE7FF7">
              <w:rPr>
                <w:rStyle w:val="Lienhypertexte"/>
              </w:rPr>
              <w:t>La Théorie des Graphes</w:t>
            </w:r>
            <w:r w:rsidR="00107F3A">
              <w:rPr>
                <w:webHidden/>
              </w:rPr>
              <w:tab/>
            </w:r>
            <w:r w:rsidR="00107F3A">
              <w:rPr>
                <w:webHidden/>
              </w:rPr>
              <w:fldChar w:fldCharType="begin"/>
            </w:r>
            <w:r w:rsidR="00107F3A">
              <w:rPr>
                <w:webHidden/>
              </w:rPr>
              <w:instrText xml:space="preserve"> PAGEREF _Toc75694032 \h </w:instrText>
            </w:r>
            <w:r w:rsidR="00107F3A">
              <w:rPr>
                <w:webHidden/>
              </w:rPr>
            </w:r>
            <w:r w:rsidR="00107F3A">
              <w:rPr>
                <w:webHidden/>
              </w:rPr>
              <w:fldChar w:fldCharType="separate"/>
            </w:r>
            <w:r w:rsidR="00107F3A">
              <w:rPr>
                <w:webHidden/>
              </w:rPr>
              <w:t>5</w:t>
            </w:r>
            <w:r w:rsidR="00107F3A">
              <w:rPr>
                <w:webHidden/>
              </w:rPr>
              <w:fldChar w:fldCharType="end"/>
            </w:r>
          </w:hyperlink>
        </w:p>
        <w:p w14:paraId="400202D0" w14:textId="71E755A6" w:rsidR="00107F3A" w:rsidRDefault="00A51C62">
          <w:pPr>
            <w:pStyle w:val="TM3"/>
            <w:rPr>
              <w:rFonts w:asciiTheme="minorHAnsi" w:eastAsiaTheme="minorEastAsia" w:hAnsiTheme="minorHAnsi" w:cstheme="minorBidi"/>
              <w:sz w:val="22"/>
              <w:szCs w:val="22"/>
              <w:lang w:eastAsia="fr-FR"/>
            </w:rPr>
          </w:pPr>
          <w:hyperlink w:anchor="_Toc75694033" w:history="1">
            <w:r w:rsidR="00107F3A" w:rsidRPr="00EE7FF7">
              <w:rPr>
                <w:rStyle w:val="Lienhypertexte"/>
              </w:rPr>
              <w:t>La Donnée Ouverte</w:t>
            </w:r>
            <w:r w:rsidR="00107F3A">
              <w:rPr>
                <w:webHidden/>
              </w:rPr>
              <w:tab/>
            </w:r>
            <w:r w:rsidR="00107F3A">
              <w:rPr>
                <w:webHidden/>
              </w:rPr>
              <w:fldChar w:fldCharType="begin"/>
            </w:r>
            <w:r w:rsidR="00107F3A">
              <w:rPr>
                <w:webHidden/>
              </w:rPr>
              <w:instrText xml:space="preserve"> PAGEREF _Toc75694033 \h </w:instrText>
            </w:r>
            <w:r w:rsidR="00107F3A">
              <w:rPr>
                <w:webHidden/>
              </w:rPr>
            </w:r>
            <w:r w:rsidR="00107F3A">
              <w:rPr>
                <w:webHidden/>
              </w:rPr>
              <w:fldChar w:fldCharType="separate"/>
            </w:r>
            <w:r w:rsidR="00107F3A">
              <w:rPr>
                <w:webHidden/>
              </w:rPr>
              <w:t>6</w:t>
            </w:r>
            <w:r w:rsidR="00107F3A">
              <w:rPr>
                <w:webHidden/>
              </w:rPr>
              <w:fldChar w:fldCharType="end"/>
            </w:r>
          </w:hyperlink>
        </w:p>
        <w:p w14:paraId="2832ADDF" w14:textId="3B04ADB8" w:rsidR="00107F3A" w:rsidRPr="00107F3A" w:rsidRDefault="00A51C62" w:rsidP="00107F3A">
          <w:pPr>
            <w:pStyle w:val="TM1"/>
            <w:rPr>
              <w:rStyle w:val="Lienhypertexte"/>
            </w:rPr>
          </w:pPr>
          <w:hyperlink w:anchor="_Toc75694034" w:history="1">
            <w:r w:rsidR="00107F3A" w:rsidRPr="00107F3A">
              <w:rPr>
                <w:rStyle w:val="Lienhypertexte"/>
                <w:noProof/>
              </w:rPr>
              <w:t>DESCRIPTIF DU SUJET ET DU JEU DE DONNEES</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_Toc75694034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6</w:t>
            </w:r>
            <w:r w:rsidR="00107F3A" w:rsidRPr="00107F3A">
              <w:rPr>
                <w:rStyle w:val="Lienhypertexte"/>
                <w:webHidden/>
              </w:rPr>
              <w:fldChar w:fldCharType="end"/>
            </w:r>
          </w:hyperlink>
        </w:p>
        <w:p w14:paraId="3B45025A" w14:textId="476729E7" w:rsidR="00107F3A" w:rsidRPr="00107F3A" w:rsidRDefault="00A51C62" w:rsidP="00107F3A">
          <w:pPr>
            <w:pStyle w:val="TM1"/>
            <w:rPr>
              <w:rStyle w:val="Lienhypertexte"/>
            </w:rPr>
          </w:pPr>
          <w:hyperlink w:anchor="_Toc75694035" w:history="1">
            <w:r w:rsidR="00107F3A" w:rsidRPr="00107F3A">
              <w:rPr>
                <w:rStyle w:val="Lienhypertexte"/>
                <w:noProof/>
              </w:rPr>
              <w:t>LA NOTION DE SIMILARITE</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_Toc75694035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8</w:t>
            </w:r>
            <w:r w:rsidR="00107F3A" w:rsidRPr="00107F3A">
              <w:rPr>
                <w:rStyle w:val="Lienhypertexte"/>
                <w:webHidden/>
              </w:rPr>
              <w:fldChar w:fldCharType="end"/>
            </w:r>
          </w:hyperlink>
        </w:p>
        <w:p w14:paraId="61781554" w14:textId="6054A06F" w:rsidR="00107F3A" w:rsidRPr="00107F3A" w:rsidRDefault="00A51C62" w:rsidP="00107F3A">
          <w:pPr>
            <w:pStyle w:val="TM1"/>
            <w:rPr>
              <w:rStyle w:val="Lienhypertexte"/>
            </w:rPr>
          </w:pPr>
          <w:hyperlink w:anchor="_Toc75694036" w:history="1">
            <w:r w:rsidR="00107F3A" w:rsidRPr="00107F3A">
              <w:rPr>
                <w:rStyle w:val="Lienhypertexte"/>
                <w:noProof/>
              </w:rPr>
              <w:t>CONSTRUCTION DU GRAPHE</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_Toc75694036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8</w:t>
            </w:r>
            <w:r w:rsidR="00107F3A" w:rsidRPr="00107F3A">
              <w:rPr>
                <w:rStyle w:val="Lienhypertexte"/>
                <w:webHidden/>
              </w:rPr>
              <w:fldChar w:fldCharType="end"/>
            </w:r>
          </w:hyperlink>
        </w:p>
        <w:p w14:paraId="56D7212A" w14:textId="227511F2" w:rsidR="00107F3A" w:rsidRDefault="00A51C62">
          <w:pPr>
            <w:pStyle w:val="TM3"/>
            <w:rPr>
              <w:rFonts w:asciiTheme="minorHAnsi" w:eastAsiaTheme="minorEastAsia" w:hAnsiTheme="minorHAnsi" w:cstheme="minorBidi"/>
              <w:sz w:val="22"/>
              <w:szCs w:val="22"/>
              <w:lang w:eastAsia="fr-FR"/>
            </w:rPr>
          </w:pPr>
          <w:hyperlink w:anchor="_Toc75694037" w:history="1">
            <w:r w:rsidR="00107F3A" w:rsidRPr="00EE7FF7">
              <w:rPr>
                <w:rStyle w:val="Lienhypertexte"/>
              </w:rPr>
              <w:t>Outils de traitement des données</w:t>
            </w:r>
            <w:r w:rsidR="00107F3A">
              <w:rPr>
                <w:webHidden/>
              </w:rPr>
              <w:tab/>
            </w:r>
            <w:r w:rsidR="00107F3A">
              <w:rPr>
                <w:webHidden/>
              </w:rPr>
              <w:fldChar w:fldCharType="begin"/>
            </w:r>
            <w:r w:rsidR="00107F3A">
              <w:rPr>
                <w:webHidden/>
              </w:rPr>
              <w:instrText xml:space="preserve"> PAGEREF _Toc75694037 \h </w:instrText>
            </w:r>
            <w:r w:rsidR="00107F3A">
              <w:rPr>
                <w:webHidden/>
              </w:rPr>
            </w:r>
            <w:r w:rsidR="00107F3A">
              <w:rPr>
                <w:webHidden/>
              </w:rPr>
              <w:fldChar w:fldCharType="separate"/>
            </w:r>
            <w:r w:rsidR="00107F3A">
              <w:rPr>
                <w:webHidden/>
              </w:rPr>
              <w:t>8</w:t>
            </w:r>
            <w:r w:rsidR="00107F3A">
              <w:rPr>
                <w:webHidden/>
              </w:rPr>
              <w:fldChar w:fldCharType="end"/>
            </w:r>
          </w:hyperlink>
        </w:p>
        <w:p w14:paraId="16202672" w14:textId="174389F6" w:rsidR="00107F3A" w:rsidRDefault="00A51C62">
          <w:pPr>
            <w:pStyle w:val="TM3"/>
            <w:rPr>
              <w:rFonts w:asciiTheme="minorHAnsi" w:eastAsiaTheme="minorEastAsia" w:hAnsiTheme="minorHAnsi" w:cstheme="minorBidi"/>
              <w:sz w:val="22"/>
              <w:szCs w:val="22"/>
              <w:lang w:eastAsia="fr-FR"/>
            </w:rPr>
          </w:pPr>
          <w:hyperlink w:anchor="_Toc75694038" w:history="1">
            <w:r w:rsidR="00107F3A" w:rsidRPr="00EE7FF7">
              <w:rPr>
                <w:rStyle w:val="Lienhypertexte"/>
              </w:rPr>
              <w:t>Outils de création de graphes</w:t>
            </w:r>
            <w:r w:rsidR="00107F3A">
              <w:rPr>
                <w:webHidden/>
              </w:rPr>
              <w:tab/>
            </w:r>
            <w:r w:rsidR="00107F3A">
              <w:rPr>
                <w:webHidden/>
              </w:rPr>
              <w:fldChar w:fldCharType="begin"/>
            </w:r>
            <w:r w:rsidR="00107F3A">
              <w:rPr>
                <w:webHidden/>
              </w:rPr>
              <w:instrText xml:space="preserve"> PAGEREF _Toc75694038 \h </w:instrText>
            </w:r>
            <w:r w:rsidR="00107F3A">
              <w:rPr>
                <w:webHidden/>
              </w:rPr>
            </w:r>
            <w:r w:rsidR="00107F3A">
              <w:rPr>
                <w:webHidden/>
              </w:rPr>
              <w:fldChar w:fldCharType="separate"/>
            </w:r>
            <w:r w:rsidR="00107F3A">
              <w:rPr>
                <w:webHidden/>
              </w:rPr>
              <w:t>9</w:t>
            </w:r>
            <w:r w:rsidR="00107F3A">
              <w:rPr>
                <w:webHidden/>
              </w:rPr>
              <w:fldChar w:fldCharType="end"/>
            </w:r>
          </w:hyperlink>
        </w:p>
        <w:p w14:paraId="6A6FA340" w14:textId="5369E3D5" w:rsidR="00107F3A" w:rsidRDefault="00A51C62">
          <w:pPr>
            <w:pStyle w:val="TM3"/>
            <w:rPr>
              <w:rFonts w:asciiTheme="minorHAnsi" w:eastAsiaTheme="minorEastAsia" w:hAnsiTheme="minorHAnsi" w:cstheme="minorBidi"/>
              <w:sz w:val="22"/>
              <w:szCs w:val="22"/>
              <w:lang w:eastAsia="fr-FR"/>
            </w:rPr>
          </w:pPr>
          <w:hyperlink w:anchor="_Toc75694039" w:history="1">
            <w:r w:rsidR="00107F3A" w:rsidRPr="00EE7FF7">
              <w:rPr>
                <w:rStyle w:val="Lienhypertexte"/>
              </w:rPr>
              <w:t>Description du code</w:t>
            </w:r>
            <w:r w:rsidR="00107F3A">
              <w:rPr>
                <w:webHidden/>
              </w:rPr>
              <w:tab/>
            </w:r>
            <w:r w:rsidR="00107F3A">
              <w:rPr>
                <w:webHidden/>
              </w:rPr>
              <w:fldChar w:fldCharType="begin"/>
            </w:r>
            <w:r w:rsidR="00107F3A">
              <w:rPr>
                <w:webHidden/>
              </w:rPr>
              <w:instrText xml:space="preserve"> PAGEREF _Toc75694039 \h </w:instrText>
            </w:r>
            <w:r w:rsidR="00107F3A">
              <w:rPr>
                <w:webHidden/>
              </w:rPr>
            </w:r>
            <w:r w:rsidR="00107F3A">
              <w:rPr>
                <w:webHidden/>
              </w:rPr>
              <w:fldChar w:fldCharType="separate"/>
            </w:r>
            <w:r w:rsidR="00107F3A">
              <w:rPr>
                <w:webHidden/>
              </w:rPr>
              <w:t>9</w:t>
            </w:r>
            <w:r w:rsidR="00107F3A">
              <w:rPr>
                <w:webHidden/>
              </w:rPr>
              <w:fldChar w:fldCharType="end"/>
            </w:r>
          </w:hyperlink>
        </w:p>
        <w:p w14:paraId="57D6C529" w14:textId="604E6E18" w:rsidR="00107F3A" w:rsidRPr="00107F3A" w:rsidRDefault="00A51C62" w:rsidP="00107F3A">
          <w:pPr>
            <w:pStyle w:val="TM1"/>
            <w:rPr>
              <w:rStyle w:val="Lienhypertexte"/>
            </w:rPr>
          </w:pPr>
          <w:hyperlink w:anchor="_Toc75694040" w:history="1">
            <w:r w:rsidR="00107F3A" w:rsidRPr="00107F3A">
              <w:rPr>
                <w:rStyle w:val="Lienhypertexte"/>
                <w:noProof/>
              </w:rPr>
              <w:t>DESCRIPTION DU GRAPHE</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_Toc75694040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11</w:t>
            </w:r>
            <w:r w:rsidR="00107F3A" w:rsidRPr="00107F3A">
              <w:rPr>
                <w:rStyle w:val="Lienhypertexte"/>
                <w:webHidden/>
              </w:rPr>
              <w:fldChar w:fldCharType="end"/>
            </w:r>
          </w:hyperlink>
        </w:p>
        <w:p w14:paraId="655699D9" w14:textId="2EED5A5A" w:rsidR="00107F3A" w:rsidRDefault="00A51C62">
          <w:pPr>
            <w:pStyle w:val="TM3"/>
            <w:rPr>
              <w:rFonts w:asciiTheme="minorHAnsi" w:eastAsiaTheme="minorEastAsia" w:hAnsiTheme="minorHAnsi" w:cstheme="minorBidi"/>
              <w:sz w:val="22"/>
              <w:szCs w:val="22"/>
              <w:lang w:eastAsia="fr-FR"/>
            </w:rPr>
          </w:pPr>
          <w:hyperlink w:anchor="_Toc75694041" w:history="1">
            <w:r w:rsidR="00107F3A" w:rsidRPr="00EE7FF7">
              <w:rPr>
                <w:rStyle w:val="Lienhypertexte"/>
              </w:rPr>
              <w:t>Graphe brut</w:t>
            </w:r>
            <w:r w:rsidR="00107F3A">
              <w:rPr>
                <w:webHidden/>
              </w:rPr>
              <w:tab/>
            </w:r>
            <w:r w:rsidR="00107F3A">
              <w:rPr>
                <w:webHidden/>
              </w:rPr>
              <w:fldChar w:fldCharType="begin"/>
            </w:r>
            <w:r w:rsidR="00107F3A">
              <w:rPr>
                <w:webHidden/>
              </w:rPr>
              <w:instrText xml:space="preserve"> PAGEREF _Toc75694041 \h </w:instrText>
            </w:r>
            <w:r w:rsidR="00107F3A">
              <w:rPr>
                <w:webHidden/>
              </w:rPr>
            </w:r>
            <w:r w:rsidR="00107F3A">
              <w:rPr>
                <w:webHidden/>
              </w:rPr>
              <w:fldChar w:fldCharType="separate"/>
            </w:r>
            <w:r w:rsidR="00107F3A">
              <w:rPr>
                <w:webHidden/>
              </w:rPr>
              <w:t>11</w:t>
            </w:r>
            <w:r w:rsidR="00107F3A">
              <w:rPr>
                <w:webHidden/>
              </w:rPr>
              <w:fldChar w:fldCharType="end"/>
            </w:r>
          </w:hyperlink>
        </w:p>
        <w:p w14:paraId="4658FF82" w14:textId="42B8EEA8" w:rsidR="00107F3A" w:rsidRPr="00107F3A" w:rsidRDefault="00A51C62" w:rsidP="00107F3A">
          <w:pPr>
            <w:pStyle w:val="TM1"/>
            <w:rPr>
              <w:rStyle w:val="Lienhypertexte"/>
            </w:rPr>
          </w:pPr>
          <w:hyperlink w:anchor="_Toc75694042" w:history="1">
            <w:r w:rsidR="00107F3A" w:rsidRPr="00107F3A">
              <w:rPr>
                <w:rStyle w:val="Lienhypertexte"/>
                <w:noProof/>
              </w:rPr>
              <w:t>DETECTION DE COMMUNAUTE(S)</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_Toc75694042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12</w:t>
            </w:r>
            <w:r w:rsidR="00107F3A" w:rsidRPr="00107F3A">
              <w:rPr>
                <w:rStyle w:val="Lienhypertexte"/>
                <w:webHidden/>
              </w:rPr>
              <w:fldChar w:fldCharType="end"/>
            </w:r>
          </w:hyperlink>
        </w:p>
        <w:p w14:paraId="5F4F0AB9" w14:textId="1EACC82A" w:rsidR="00107F3A" w:rsidRDefault="00A51C62">
          <w:pPr>
            <w:pStyle w:val="TM3"/>
            <w:rPr>
              <w:rFonts w:asciiTheme="minorHAnsi" w:eastAsiaTheme="minorEastAsia" w:hAnsiTheme="minorHAnsi" w:cstheme="minorBidi"/>
              <w:sz w:val="22"/>
              <w:szCs w:val="22"/>
              <w:lang w:eastAsia="fr-FR"/>
            </w:rPr>
          </w:pPr>
          <w:hyperlink w:anchor="_Toc75694043" w:history="1">
            <w:r w:rsidR="00107F3A" w:rsidRPr="00EE7FF7">
              <w:rPr>
                <w:rStyle w:val="Lienhypertexte"/>
              </w:rPr>
              <w:t>Définition des communautés</w:t>
            </w:r>
            <w:r w:rsidR="00107F3A">
              <w:rPr>
                <w:webHidden/>
              </w:rPr>
              <w:tab/>
            </w:r>
            <w:r w:rsidR="00107F3A">
              <w:rPr>
                <w:webHidden/>
              </w:rPr>
              <w:fldChar w:fldCharType="begin"/>
            </w:r>
            <w:r w:rsidR="00107F3A">
              <w:rPr>
                <w:webHidden/>
              </w:rPr>
              <w:instrText xml:space="preserve"> PAGEREF _Toc75694043 \h </w:instrText>
            </w:r>
            <w:r w:rsidR="00107F3A">
              <w:rPr>
                <w:webHidden/>
              </w:rPr>
            </w:r>
            <w:r w:rsidR="00107F3A">
              <w:rPr>
                <w:webHidden/>
              </w:rPr>
              <w:fldChar w:fldCharType="separate"/>
            </w:r>
            <w:r w:rsidR="00107F3A">
              <w:rPr>
                <w:webHidden/>
              </w:rPr>
              <w:t>12</w:t>
            </w:r>
            <w:r w:rsidR="00107F3A">
              <w:rPr>
                <w:webHidden/>
              </w:rPr>
              <w:fldChar w:fldCharType="end"/>
            </w:r>
          </w:hyperlink>
        </w:p>
        <w:p w14:paraId="765B35A4" w14:textId="7F7B944C" w:rsidR="00107F3A" w:rsidRDefault="00A51C62">
          <w:pPr>
            <w:pStyle w:val="TM3"/>
            <w:rPr>
              <w:rFonts w:asciiTheme="minorHAnsi" w:eastAsiaTheme="minorEastAsia" w:hAnsiTheme="minorHAnsi" w:cstheme="minorBidi"/>
              <w:sz w:val="22"/>
              <w:szCs w:val="22"/>
              <w:lang w:eastAsia="fr-FR"/>
            </w:rPr>
          </w:pPr>
          <w:hyperlink w:anchor="_Toc75694044" w:history="1">
            <w:r w:rsidR="00107F3A" w:rsidRPr="00EE7FF7">
              <w:rPr>
                <w:rStyle w:val="Lienhypertexte"/>
              </w:rPr>
              <w:t>Les communautés de notre graphe</w:t>
            </w:r>
            <w:r w:rsidR="00107F3A">
              <w:rPr>
                <w:webHidden/>
              </w:rPr>
              <w:tab/>
            </w:r>
            <w:r w:rsidR="00107F3A">
              <w:rPr>
                <w:webHidden/>
              </w:rPr>
              <w:fldChar w:fldCharType="begin"/>
            </w:r>
            <w:r w:rsidR="00107F3A">
              <w:rPr>
                <w:webHidden/>
              </w:rPr>
              <w:instrText xml:space="preserve"> PAGEREF _Toc75694044 \h </w:instrText>
            </w:r>
            <w:r w:rsidR="00107F3A">
              <w:rPr>
                <w:webHidden/>
              </w:rPr>
            </w:r>
            <w:r w:rsidR="00107F3A">
              <w:rPr>
                <w:webHidden/>
              </w:rPr>
              <w:fldChar w:fldCharType="separate"/>
            </w:r>
            <w:r w:rsidR="00107F3A">
              <w:rPr>
                <w:webHidden/>
              </w:rPr>
              <w:t>13</w:t>
            </w:r>
            <w:r w:rsidR="00107F3A">
              <w:rPr>
                <w:webHidden/>
              </w:rPr>
              <w:fldChar w:fldCharType="end"/>
            </w:r>
          </w:hyperlink>
        </w:p>
        <w:p w14:paraId="2425DE00" w14:textId="7451F101" w:rsidR="00107F3A" w:rsidRDefault="00A51C62">
          <w:pPr>
            <w:pStyle w:val="TM3"/>
            <w:rPr>
              <w:rFonts w:asciiTheme="minorHAnsi" w:eastAsiaTheme="minorEastAsia" w:hAnsiTheme="minorHAnsi" w:cstheme="minorBidi"/>
              <w:sz w:val="22"/>
              <w:szCs w:val="22"/>
              <w:lang w:eastAsia="fr-FR"/>
            </w:rPr>
          </w:pPr>
          <w:hyperlink w:anchor="_Toc75694045" w:history="1">
            <w:r w:rsidR="00107F3A" w:rsidRPr="00EE7FF7">
              <w:rPr>
                <w:rStyle w:val="Lienhypertexte"/>
              </w:rPr>
              <w:t>Réalisation du graphe avec Gephi</w:t>
            </w:r>
            <w:r w:rsidR="00107F3A">
              <w:rPr>
                <w:webHidden/>
              </w:rPr>
              <w:tab/>
            </w:r>
            <w:r w:rsidR="00107F3A">
              <w:rPr>
                <w:webHidden/>
              </w:rPr>
              <w:fldChar w:fldCharType="begin"/>
            </w:r>
            <w:r w:rsidR="00107F3A">
              <w:rPr>
                <w:webHidden/>
              </w:rPr>
              <w:instrText xml:space="preserve"> PAGEREF _Toc75694045 \h </w:instrText>
            </w:r>
            <w:r w:rsidR="00107F3A">
              <w:rPr>
                <w:webHidden/>
              </w:rPr>
            </w:r>
            <w:r w:rsidR="00107F3A">
              <w:rPr>
                <w:webHidden/>
              </w:rPr>
              <w:fldChar w:fldCharType="separate"/>
            </w:r>
            <w:r w:rsidR="00107F3A">
              <w:rPr>
                <w:webHidden/>
              </w:rPr>
              <w:t>14</w:t>
            </w:r>
            <w:r w:rsidR="00107F3A">
              <w:rPr>
                <w:webHidden/>
              </w:rPr>
              <w:fldChar w:fldCharType="end"/>
            </w:r>
          </w:hyperlink>
        </w:p>
        <w:p w14:paraId="5BC25E92" w14:textId="5AAAEFE0" w:rsidR="00107F3A" w:rsidRPr="00107F3A" w:rsidRDefault="00A51C62" w:rsidP="00107F3A">
          <w:pPr>
            <w:pStyle w:val="TM1"/>
            <w:rPr>
              <w:rStyle w:val="Lienhypertexte"/>
            </w:rPr>
          </w:pPr>
          <w:hyperlink w:anchor="_Toc75694046" w:history="1">
            <w:r w:rsidR="00107F3A" w:rsidRPr="00107F3A">
              <w:rPr>
                <w:rStyle w:val="Lienhypertexte"/>
                <w:noProof/>
              </w:rPr>
              <w:t>REGARD SUR LE TRAVAIL EFFECTUE</w:t>
            </w:r>
            <w:r w:rsidR="00107F3A" w:rsidRPr="00107F3A">
              <w:rPr>
                <w:rStyle w:val="Lienhypertexte"/>
                <w:webHidden/>
              </w:rPr>
              <w:tab/>
            </w:r>
            <w:r w:rsidR="00107F3A" w:rsidRPr="00107F3A">
              <w:rPr>
                <w:rStyle w:val="Lienhypertexte"/>
                <w:webHidden/>
              </w:rPr>
              <w:fldChar w:fldCharType="begin"/>
            </w:r>
            <w:r w:rsidR="00107F3A" w:rsidRPr="00107F3A">
              <w:rPr>
                <w:rStyle w:val="Lienhypertexte"/>
                <w:webHidden/>
              </w:rPr>
              <w:instrText xml:space="preserve"> PAGEREF _Toc75694046 \h </w:instrText>
            </w:r>
            <w:r w:rsidR="00107F3A" w:rsidRPr="00107F3A">
              <w:rPr>
                <w:rStyle w:val="Lienhypertexte"/>
                <w:webHidden/>
              </w:rPr>
            </w:r>
            <w:r w:rsidR="00107F3A" w:rsidRPr="00107F3A">
              <w:rPr>
                <w:rStyle w:val="Lienhypertexte"/>
                <w:noProof/>
                <w:webHidden/>
              </w:rPr>
              <w:fldChar w:fldCharType="separate"/>
            </w:r>
            <w:r w:rsidR="00107F3A" w:rsidRPr="00107F3A">
              <w:rPr>
                <w:rStyle w:val="Lienhypertexte"/>
                <w:webHidden/>
              </w:rPr>
              <w:t>17</w:t>
            </w:r>
            <w:r w:rsidR="00107F3A" w:rsidRPr="00107F3A">
              <w:rPr>
                <w:rStyle w:val="Lienhypertexte"/>
                <w:webHidden/>
              </w:rPr>
              <w:fldChar w:fldCharType="end"/>
            </w:r>
          </w:hyperlink>
        </w:p>
        <w:p w14:paraId="4AB2E633" w14:textId="76CE6FF0" w:rsidR="00107F3A" w:rsidRDefault="00A51C62">
          <w:pPr>
            <w:pStyle w:val="TM3"/>
            <w:rPr>
              <w:rFonts w:asciiTheme="minorHAnsi" w:eastAsiaTheme="minorEastAsia" w:hAnsiTheme="minorHAnsi" w:cstheme="minorBidi"/>
              <w:sz w:val="22"/>
              <w:szCs w:val="22"/>
              <w:lang w:eastAsia="fr-FR"/>
            </w:rPr>
          </w:pPr>
          <w:hyperlink w:anchor="_Toc75694047" w:history="1">
            <w:r w:rsidR="00107F3A" w:rsidRPr="00EE7FF7">
              <w:rPr>
                <w:rStyle w:val="Lienhypertexte"/>
              </w:rPr>
              <w:t>Bilan</w:t>
            </w:r>
            <w:r w:rsidR="00107F3A">
              <w:rPr>
                <w:webHidden/>
              </w:rPr>
              <w:tab/>
            </w:r>
            <w:r w:rsidR="00107F3A">
              <w:rPr>
                <w:webHidden/>
              </w:rPr>
              <w:fldChar w:fldCharType="begin"/>
            </w:r>
            <w:r w:rsidR="00107F3A">
              <w:rPr>
                <w:webHidden/>
              </w:rPr>
              <w:instrText xml:space="preserve"> PAGEREF _Toc75694047 \h </w:instrText>
            </w:r>
            <w:r w:rsidR="00107F3A">
              <w:rPr>
                <w:webHidden/>
              </w:rPr>
            </w:r>
            <w:r w:rsidR="00107F3A">
              <w:rPr>
                <w:webHidden/>
              </w:rPr>
              <w:fldChar w:fldCharType="separate"/>
            </w:r>
            <w:r w:rsidR="00107F3A">
              <w:rPr>
                <w:webHidden/>
              </w:rPr>
              <w:t>17</w:t>
            </w:r>
            <w:r w:rsidR="00107F3A">
              <w:rPr>
                <w:webHidden/>
              </w:rPr>
              <w:fldChar w:fldCharType="end"/>
            </w:r>
          </w:hyperlink>
        </w:p>
        <w:p w14:paraId="4C36003A" w14:textId="0A0EFED4" w:rsidR="00107F3A" w:rsidRDefault="00A51C62">
          <w:pPr>
            <w:pStyle w:val="TM3"/>
            <w:rPr>
              <w:rFonts w:asciiTheme="minorHAnsi" w:eastAsiaTheme="minorEastAsia" w:hAnsiTheme="minorHAnsi" w:cstheme="minorBidi"/>
              <w:sz w:val="22"/>
              <w:szCs w:val="22"/>
              <w:lang w:eastAsia="fr-FR"/>
            </w:rPr>
          </w:pPr>
          <w:hyperlink w:anchor="_Toc75694048" w:history="1">
            <w:r w:rsidR="00107F3A" w:rsidRPr="00EE7FF7">
              <w:rPr>
                <w:rStyle w:val="Lienhypertexte"/>
              </w:rPr>
              <w:t>Difficultés et problématiques rencontrées</w:t>
            </w:r>
            <w:r w:rsidR="00107F3A">
              <w:rPr>
                <w:webHidden/>
              </w:rPr>
              <w:tab/>
            </w:r>
            <w:r w:rsidR="00107F3A">
              <w:rPr>
                <w:webHidden/>
              </w:rPr>
              <w:fldChar w:fldCharType="begin"/>
            </w:r>
            <w:r w:rsidR="00107F3A">
              <w:rPr>
                <w:webHidden/>
              </w:rPr>
              <w:instrText xml:space="preserve"> PAGEREF _Toc75694048 \h </w:instrText>
            </w:r>
            <w:r w:rsidR="00107F3A">
              <w:rPr>
                <w:webHidden/>
              </w:rPr>
            </w:r>
            <w:r w:rsidR="00107F3A">
              <w:rPr>
                <w:webHidden/>
              </w:rPr>
              <w:fldChar w:fldCharType="separate"/>
            </w:r>
            <w:r w:rsidR="00107F3A">
              <w:rPr>
                <w:webHidden/>
              </w:rPr>
              <w:t>17</w:t>
            </w:r>
            <w:r w:rsidR="00107F3A">
              <w:rPr>
                <w:webHidden/>
              </w:rPr>
              <w:fldChar w:fldCharType="end"/>
            </w:r>
          </w:hyperlink>
        </w:p>
        <w:p w14:paraId="4EB398C5" w14:textId="5152AB4C" w:rsidR="00107F3A" w:rsidRDefault="00A51C62">
          <w:pPr>
            <w:pStyle w:val="TM1"/>
            <w:rPr>
              <w:rFonts w:asciiTheme="minorHAnsi" w:eastAsiaTheme="minorEastAsia" w:hAnsiTheme="minorHAnsi"/>
              <w:b w:val="0"/>
              <w:bCs w:val="0"/>
              <w:caps w:val="0"/>
              <w:noProof/>
              <w:sz w:val="22"/>
              <w:szCs w:val="22"/>
              <w:lang w:eastAsia="fr-FR"/>
            </w:rPr>
          </w:pPr>
          <w:hyperlink w:anchor="_Toc75694049" w:history="1">
            <w:r w:rsidR="00107F3A" w:rsidRPr="00EE7FF7">
              <w:rPr>
                <w:rStyle w:val="Lienhypertexte"/>
                <w:noProof/>
              </w:rPr>
              <w:t>Bibliographie &amp; Webgraphie</w:t>
            </w:r>
            <w:r w:rsidR="00107F3A">
              <w:rPr>
                <w:noProof/>
                <w:webHidden/>
              </w:rPr>
              <w:tab/>
            </w:r>
            <w:r w:rsidR="00107F3A">
              <w:rPr>
                <w:noProof/>
                <w:webHidden/>
              </w:rPr>
              <w:fldChar w:fldCharType="begin"/>
            </w:r>
            <w:r w:rsidR="00107F3A">
              <w:rPr>
                <w:noProof/>
                <w:webHidden/>
              </w:rPr>
              <w:instrText xml:space="preserve"> PAGEREF _Toc75694049 \h </w:instrText>
            </w:r>
            <w:r w:rsidR="00107F3A">
              <w:rPr>
                <w:noProof/>
                <w:webHidden/>
              </w:rPr>
            </w:r>
            <w:r w:rsidR="00107F3A">
              <w:rPr>
                <w:noProof/>
                <w:webHidden/>
              </w:rPr>
              <w:fldChar w:fldCharType="separate"/>
            </w:r>
            <w:r w:rsidR="00107F3A">
              <w:rPr>
                <w:noProof/>
                <w:webHidden/>
              </w:rPr>
              <w:t>19</w:t>
            </w:r>
            <w:r w:rsidR="00107F3A">
              <w:rPr>
                <w:noProof/>
                <w:webHidden/>
              </w:rPr>
              <w:fldChar w:fldCharType="end"/>
            </w:r>
          </w:hyperlink>
        </w:p>
        <w:p w14:paraId="27DC294F" w14:textId="5AF8A664" w:rsidR="00A64EF5" w:rsidRDefault="00A64EF5" w:rsidP="002E0BB4">
          <w:pPr>
            <w:ind w:right="-115"/>
          </w:pPr>
          <w:r>
            <w:rPr>
              <w:sz w:val="20"/>
              <w:szCs w:val="20"/>
            </w:rPr>
            <w:fldChar w:fldCharType="end"/>
          </w:r>
        </w:p>
      </w:sdtContent>
    </w:sdt>
    <w:p w14:paraId="23B296C3" w14:textId="55F6BB67" w:rsidR="00A64EF5" w:rsidRDefault="00A64EF5"/>
    <w:p w14:paraId="60CFC0F2" w14:textId="77777777" w:rsidR="00FB65B8" w:rsidRPr="006B7126" w:rsidRDefault="00FB65B8" w:rsidP="00A24793">
      <w:pPr>
        <w:rPr>
          <w:noProof/>
        </w:rPr>
      </w:pPr>
    </w:p>
    <w:tbl>
      <w:tblPr>
        <w:tblW w:w="10688" w:type="dxa"/>
        <w:shd w:val="clear" w:color="auto" w:fill="FFD1D1" w:themeFill="accent4"/>
        <w:tblLayout w:type="fixed"/>
        <w:tblLook w:val="0600" w:firstRow="0" w:lastRow="0" w:firstColumn="0" w:lastColumn="0" w:noHBand="1" w:noVBand="1"/>
      </w:tblPr>
      <w:tblGrid>
        <w:gridCol w:w="426"/>
        <w:gridCol w:w="4961"/>
        <w:gridCol w:w="4876"/>
        <w:gridCol w:w="425"/>
      </w:tblGrid>
      <w:tr w:rsidR="00A24793" w:rsidRPr="006B7126" w14:paraId="06F4F2E4" w14:textId="77777777" w:rsidTr="00A31A5B">
        <w:trPr>
          <w:trHeight w:val="547"/>
        </w:trPr>
        <w:tc>
          <w:tcPr>
            <w:tcW w:w="426" w:type="dxa"/>
            <w:shd w:val="clear" w:color="auto" w:fill="FFD1D1" w:themeFill="accent4"/>
          </w:tcPr>
          <w:p w14:paraId="5C620404" w14:textId="77777777" w:rsidR="00A24793" w:rsidRPr="006B7126" w:rsidRDefault="00A24793" w:rsidP="00A31A5B">
            <w:pPr>
              <w:pageBreakBefore/>
              <w:rPr>
                <w:noProof/>
              </w:rPr>
            </w:pPr>
          </w:p>
        </w:tc>
        <w:tc>
          <w:tcPr>
            <w:tcW w:w="4961" w:type="dxa"/>
            <w:shd w:val="clear" w:color="auto" w:fill="FFD1D1" w:themeFill="accent4"/>
          </w:tcPr>
          <w:p w14:paraId="374102F1" w14:textId="77777777" w:rsidR="00A24793" w:rsidRPr="006B7126" w:rsidRDefault="00A24793" w:rsidP="00A24793">
            <w:pPr>
              <w:rPr>
                <w:noProof/>
              </w:rPr>
            </w:pPr>
          </w:p>
        </w:tc>
        <w:tc>
          <w:tcPr>
            <w:tcW w:w="4876" w:type="dxa"/>
            <w:shd w:val="clear" w:color="auto" w:fill="FFD1D1" w:themeFill="accent4"/>
          </w:tcPr>
          <w:p w14:paraId="541AAA32" w14:textId="77777777" w:rsidR="00A24793" w:rsidRPr="006B7126" w:rsidRDefault="00A24793" w:rsidP="00A24793">
            <w:pPr>
              <w:rPr>
                <w:noProof/>
              </w:rPr>
            </w:pPr>
          </w:p>
        </w:tc>
        <w:tc>
          <w:tcPr>
            <w:tcW w:w="425" w:type="dxa"/>
            <w:shd w:val="clear" w:color="auto" w:fill="FFD1D1" w:themeFill="accent4"/>
          </w:tcPr>
          <w:p w14:paraId="1E00276B" w14:textId="77777777" w:rsidR="00A24793" w:rsidRPr="006B7126" w:rsidRDefault="00A24793" w:rsidP="00A24793">
            <w:pPr>
              <w:rPr>
                <w:noProof/>
              </w:rPr>
            </w:pPr>
          </w:p>
        </w:tc>
      </w:tr>
      <w:tr w:rsidR="0031055C" w:rsidRPr="006B7126" w14:paraId="4EF0F000" w14:textId="77777777" w:rsidTr="00A31A5B">
        <w:trPr>
          <w:trHeight w:val="10260"/>
        </w:trPr>
        <w:tc>
          <w:tcPr>
            <w:tcW w:w="426" w:type="dxa"/>
            <w:shd w:val="clear" w:color="auto" w:fill="FFD1D1" w:themeFill="accent4"/>
          </w:tcPr>
          <w:p w14:paraId="7E16BF16" w14:textId="77777777" w:rsidR="0031055C" w:rsidRPr="006B7126" w:rsidRDefault="0031055C" w:rsidP="00D6375E">
            <w:pPr>
              <w:rPr>
                <w:noProof/>
              </w:rPr>
            </w:pPr>
          </w:p>
        </w:tc>
        <w:tc>
          <w:tcPr>
            <w:tcW w:w="4961" w:type="dxa"/>
            <w:tcBorders>
              <w:bottom w:val="single" w:sz="18" w:space="0" w:color="464646" w:themeColor="accent2"/>
            </w:tcBorders>
            <w:shd w:val="clear" w:color="auto" w:fill="FFD1D1" w:themeFill="accent4"/>
          </w:tcPr>
          <w:p w14:paraId="49AD99EA" w14:textId="4DB52F87" w:rsidR="0031055C" w:rsidRPr="006B7126" w:rsidRDefault="00602059" w:rsidP="00FC49AE">
            <w:pPr>
              <w:pStyle w:val="Titre5"/>
              <w:rPr>
                <w:noProof/>
              </w:rPr>
            </w:pPr>
            <w:r>
              <w:rPr>
                <w:noProof/>
              </w:rPr>
              <w:t>Introduction</w:t>
            </w:r>
          </w:p>
        </w:tc>
        <w:tc>
          <w:tcPr>
            <w:tcW w:w="4876" w:type="dxa"/>
            <w:tcBorders>
              <w:bottom w:val="single" w:sz="18" w:space="0" w:color="464646" w:themeColor="accent2"/>
            </w:tcBorders>
            <w:shd w:val="clear" w:color="auto" w:fill="FFD1D1" w:themeFill="accent4"/>
          </w:tcPr>
          <w:p w14:paraId="23280826" w14:textId="77777777" w:rsidR="006F4DAD" w:rsidRDefault="00602059" w:rsidP="004A502A">
            <w:pPr>
              <w:pStyle w:val="Texte"/>
              <w:jc w:val="both"/>
              <w:rPr>
                <w:noProof/>
              </w:rPr>
            </w:pPr>
            <w:r>
              <w:rPr>
                <w:noProof/>
              </w:rPr>
              <w:t xml:space="preserve">L’année 2020-2021 aura été encore fortement marquée par une crise </w:t>
            </w:r>
            <w:r w:rsidR="006F4DAD">
              <w:rPr>
                <w:noProof/>
              </w:rPr>
              <w:t xml:space="preserve">sanitaire </w:t>
            </w:r>
            <w:r>
              <w:rPr>
                <w:noProof/>
              </w:rPr>
              <w:t xml:space="preserve">sans précédent, </w:t>
            </w:r>
            <w:r w:rsidR="006F4DAD">
              <w:rPr>
                <w:noProof/>
              </w:rPr>
              <w:t>pour nous étudiants, elle a marqué un tournant dans la façon d’apprendre et nous a contraint à bien plus d’autonomie dans nos apprentissages.</w:t>
            </w:r>
          </w:p>
          <w:p w14:paraId="59C3D0DC" w14:textId="07399871" w:rsidR="006F4DAD" w:rsidRDefault="006F4DAD" w:rsidP="004A502A">
            <w:pPr>
              <w:pStyle w:val="Texte"/>
              <w:jc w:val="both"/>
              <w:rPr>
                <w:noProof/>
              </w:rPr>
            </w:pPr>
            <w:r>
              <w:rPr>
                <w:noProof/>
              </w:rPr>
              <w:t xml:space="preserve">Le marché du travail s’étant resserré tant sur le plan des stages que pour les emplois étudiant, il a fallu maintenir </w:t>
            </w:r>
            <w:r w:rsidR="00602059">
              <w:rPr>
                <w:noProof/>
              </w:rPr>
              <w:t>détermination et motivation</w:t>
            </w:r>
            <w:r>
              <w:rPr>
                <w:noProof/>
              </w:rPr>
              <w:t xml:space="preserve"> pour assurer le quotidien, sans trop pénaliser le parcours étudiant choisi.</w:t>
            </w:r>
          </w:p>
          <w:p w14:paraId="0F31343E" w14:textId="4799D62E" w:rsidR="00602059" w:rsidRDefault="00602059" w:rsidP="004A502A">
            <w:pPr>
              <w:pStyle w:val="Texte"/>
              <w:jc w:val="both"/>
              <w:rPr>
                <w:noProof/>
              </w:rPr>
            </w:pPr>
          </w:p>
          <w:p w14:paraId="6DBE7AE6" w14:textId="51B47FD8" w:rsidR="006F4DAD" w:rsidRDefault="006F4DAD" w:rsidP="008836CB">
            <w:pPr>
              <w:pStyle w:val="Texte"/>
              <w:jc w:val="both"/>
              <w:rPr>
                <w:noProof/>
              </w:rPr>
            </w:pPr>
            <w:r>
              <w:rPr>
                <w:noProof/>
              </w:rPr>
              <w:t xml:space="preserve">Ce faisant il s’agira dans ce document de préciser le travail effectué dans le cadre du projet réalisé </w:t>
            </w:r>
            <w:r w:rsidR="00FF2F41">
              <w:rPr>
                <w:noProof/>
              </w:rPr>
              <w:t>autour</w:t>
            </w:r>
            <w:r>
              <w:rPr>
                <w:noProof/>
              </w:rPr>
              <w:t xml:space="preserve"> du cours « Graphes et Open Data » du 6</w:t>
            </w:r>
            <w:r w:rsidRPr="006F4DAD">
              <w:rPr>
                <w:noProof/>
                <w:vertAlign w:val="superscript"/>
              </w:rPr>
              <w:t>ème</w:t>
            </w:r>
            <w:r>
              <w:rPr>
                <w:noProof/>
              </w:rPr>
              <w:t xml:space="preserve"> semestre de Licence MIAGE. </w:t>
            </w:r>
          </w:p>
          <w:p w14:paraId="0B2D9FFC" w14:textId="77777777" w:rsidR="001B63CF" w:rsidRDefault="001B63CF" w:rsidP="008836CB">
            <w:pPr>
              <w:pStyle w:val="Texte"/>
              <w:jc w:val="both"/>
              <w:rPr>
                <w:noProof/>
              </w:rPr>
            </w:pPr>
          </w:p>
          <w:p w14:paraId="4253D0B7" w14:textId="3F7DA950" w:rsidR="009E5F8E" w:rsidRDefault="006F4DAD" w:rsidP="008836CB">
            <w:pPr>
              <w:pStyle w:val="Texte"/>
              <w:jc w:val="both"/>
              <w:rPr>
                <w:noProof/>
              </w:rPr>
            </w:pPr>
            <w:r>
              <w:rPr>
                <w:noProof/>
              </w:rPr>
              <w:t>Ainsi, dans un premier temps, je détaillerais ce que sont les Graphes et l’Open Data. Puis je m’attacherais à préciser le sujet que j’ai choisi d’étudier, et les données sélectionnées.</w:t>
            </w:r>
          </w:p>
          <w:p w14:paraId="2577E580" w14:textId="2FF5004B" w:rsidR="004A502A" w:rsidRDefault="006F4DAD" w:rsidP="008836CB">
            <w:pPr>
              <w:pStyle w:val="Texte"/>
              <w:jc w:val="both"/>
              <w:rPr>
                <w:noProof/>
              </w:rPr>
            </w:pPr>
            <w:r>
              <w:rPr>
                <w:noProof/>
              </w:rPr>
              <w:t>Par la suite, je préciserais ma démarche</w:t>
            </w:r>
            <w:r w:rsidR="001B63CF">
              <w:rPr>
                <w:noProof/>
              </w:rPr>
              <w:t xml:space="preserve"> (construction et description du graphe, détection de communautés, etc). Enfin, je terminerais par une analyse du travail réalisé tant du point de vue de ce qu’il m’a apporté qu’au regard des limites et obstacles que j’ai pu rencontrer.</w:t>
            </w:r>
          </w:p>
          <w:p w14:paraId="7C18CA36" w14:textId="77777777" w:rsidR="004A502A" w:rsidRDefault="004A502A" w:rsidP="008836CB">
            <w:pPr>
              <w:pStyle w:val="Texte"/>
              <w:jc w:val="both"/>
              <w:rPr>
                <w:noProof/>
              </w:rPr>
            </w:pPr>
          </w:p>
          <w:p w14:paraId="067EF78A" w14:textId="77777777" w:rsidR="004A502A" w:rsidRDefault="004A502A" w:rsidP="008836CB">
            <w:pPr>
              <w:pStyle w:val="Texte"/>
              <w:jc w:val="both"/>
              <w:rPr>
                <w:noProof/>
              </w:rPr>
            </w:pPr>
          </w:p>
          <w:p w14:paraId="4CADE754" w14:textId="77777777" w:rsidR="004A502A" w:rsidRDefault="004A502A" w:rsidP="008836CB">
            <w:pPr>
              <w:pStyle w:val="Texte"/>
              <w:jc w:val="both"/>
              <w:rPr>
                <w:noProof/>
              </w:rPr>
            </w:pPr>
          </w:p>
          <w:p w14:paraId="2927B997" w14:textId="77777777" w:rsidR="004A502A" w:rsidRDefault="004A502A" w:rsidP="008836CB">
            <w:pPr>
              <w:pStyle w:val="Texte"/>
              <w:jc w:val="both"/>
              <w:rPr>
                <w:noProof/>
              </w:rPr>
            </w:pPr>
          </w:p>
          <w:p w14:paraId="60FE2A1C" w14:textId="77777777" w:rsidR="004A502A" w:rsidRDefault="004A502A" w:rsidP="008836CB">
            <w:pPr>
              <w:pStyle w:val="Texte"/>
              <w:jc w:val="both"/>
              <w:rPr>
                <w:noProof/>
              </w:rPr>
            </w:pPr>
          </w:p>
          <w:p w14:paraId="1B7210EF" w14:textId="77777777" w:rsidR="004A502A" w:rsidRDefault="004A502A" w:rsidP="008836CB">
            <w:pPr>
              <w:pStyle w:val="Texte"/>
              <w:jc w:val="both"/>
              <w:rPr>
                <w:noProof/>
              </w:rPr>
            </w:pPr>
          </w:p>
          <w:p w14:paraId="666BE911" w14:textId="77777777" w:rsidR="004A502A" w:rsidRDefault="004A502A" w:rsidP="008836CB">
            <w:pPr>
              <w:pStyle w:val="Texte"/>
              <w:jc w:val="both"/>
              <w:rPr>
                <w:noProof/>
              </w:rPr>
            </w:pPr>
          </w:p>
          <w:p w14:paraId="294E55AD" w14:textId="4B169D6B" w:rsidR="004A502A" w:rsidRDefault="004A502A" w:rsidP="008836CB">
            <w:pPr>
              <w:pStyle w:val="Texte"/>
              <w:jc w:val="both"/>
              <w:rPr>
                <w:noProof/>
              </w:rPr>
            </w:pPr>
          </w:p>
          <w:p w14:paraId="1C63BCD1" w14:textId="77777777" w:rsidR="00D75A35" w:rsidRDefault="00D75A35" w:rsidP="008836CB">
            <w:pPr>
              <w:pStyle w:val="Texte"/>
              <w:jc w:val="both"/>
              <w:rPr>
                <w:noProof/>
              </w:rPr>
            </w:pPr>
          </w:p>
          <w:p w14:paraId="65EBD33D" w14:textId="77777777" w:rsidR="004A502A" w:rsidRDefault="004A502A" w:rsidP="008836CB">
            <w:pPr>
              <w:pStyle w:val="Texte"/>
              <w:jc w:val="both"/>
              <w:rPr>
                <w:noProof/>
              </w:rPr>
            </w:pPr>
          </w:p>
          <w:p w14:paraId="48342E8E" w14:textId="77777777" w:rsidR="004A502A" w:rsidRDefault="004A502A" w:rsidP="008836CB">
            <w:pPr>
              <w:pStyle w:val="Texte"/>
              <w:jc w:val="both"/>
              <w:rPr>
                <w:noProof/>
              </w:rPr>
            </w:pPr>
          </w:p>
          <w:p w14:paraId="0E99B651" w14:textId="77777777" w:rsidR="004A502A" w:rsidRDefault="004A502A" w:rsidP="008836CB">
            <w:pPr>
              <w:pStyle w:val="Texte"/>
              <w:jc w:val="both"/>
              <w:rPr>
                <w:noProof/>
              </w:rPr>
            </w:pPr>
          </w:p>
          <w:p w14:paraId="62B3094C" w14:textId="77777777" w:rsidR="004A502A" w:rsidRDefault="004A502A" w:rsidP="008836CB">
            <w:pPr>
              <w:pStyle w:val="Texte"/>
              <w:jc w:val="both"/>
              <w:rPr>
                <w:noProof/>
              </w:rPr>
            </w:pPr>
          </w:p>
          <w:p w14:paraId="1AFA7C3C" w14:textId="0978A37F" w:rsidR="004A502A" w:rsidRPr="006B7126" w:rsidRDefault="004A502A" w:rsidP="008836CB">
            <w:pPr>
              <w:pStyle w:val="Texte"/>
              <w:jc w:val="both"/>
              <w:rPr>
                <w:noProof/>
              </w:rPr>
            </w:pPr>
          </w:p>
        </w:tc>
        <w:tc>
          <w:tcPr>
            <w:tcW w:w="425" w:type="dxa"/>
            <w:shd w:val="clear" w:color="auto" w:fill="FFD1D1" w:themeFill="accent4"/>
          </w:tcPr>
          <w:p w14:paraId="167CDB2C" w14:textId="77777777" w:rsidR="0031055C" w:rsidRPr="006B7126" w:rsidRDefault="0031055C" w:rsidP="00D6375E">
            <w:pPr>
              <w:rPr>
                <w:noProof/>
              </w:rPr>
            </w:pPr>
          </w:p>
        </w:tc>
      </w:tr>
    </w:tbl>
    <w:p w14:paraId="71FF95EA" w14:textId="77777777" w:rsidR="004A502A" w:rsidRDefault="004A502A">
      <w:r>
        <w:br w:type="page"/>
      </w:r>
    </w:p>
    <w:tbl>
      <w:tblPr>
        <w:tblW w:w="10688" w:type="dxa"/>
        <w:shd w:val="clear" w:color="auto" w:fill="FFD1D1" w:themeFill="accent4"/>
        <w:tblLayout w:type="fixed"/>
        <w:tblLook w:val="0600" w:firstRow="0" w:lastRow="0" w:firstColumn="0" w:lastColumn="0" w:noHBand="1" w:noVBand="1"/>
      </w:tblPr>
      <w:tblGrid>
        <w:gridCol w:w="426"/>
        <w:gridCol w:w="4961"/>
        <w:gridCol w:w="4876"/>
        <w:gridCol w:w="425"/>
      </w:tblGrid>
      <w:tr w:rsidR="0031055C" w:rsidRPr="006B7126" w14:paraId="50A39E7D" w14:textId="77777777" w:rsidTr="00B92E52">
        <w:trPr>
          <w:trHeight w:val="3459"/>
        </w:trPr>
        <w:tc>
          <w:tcPr>
            <w:tcW w:w="426" w:type="dxa"/>
            <w:shd w:val="clear" w:color="auto" w:fill="FFD1D1" w:themeFill="accent4"/>
          </w:tcPr>
          <w:p w14:paraId="0C341D5C" w14:textId="2F97EA2D" w:rsidR="0031055C" w:rsidRPr="006B7126" w:rsidRDefault="0031055C" w:rsidP="00D6375E">
            <w:pPr>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46571D0D" w14:textId="3DE44616" w:rsidR="0031055C" w:rsidRPr="006B7126" w:rsidRDefault="004A502A" w:rsidP="00B85886">
            <w:pPr>
              <w:pStyle w:val="Titre3"/>
              <w:jc w:val="both"/>
              <w:rPr>
                <w:rStyle w:val="Accentuation"/>
                <w:noProof/>
              </w:rPr>
            </w:pPr>
            <w:bookmarkStart w:id="9" w:name="_Toc75072309"/>
            <w:bookmarkStart w:id="10" w:name="_Toc75694030"/>
            <w:r>
              <w:rPr>
                <w:rStyle w:val="Accentuation"/>
                <w:noProof/>
              </w:rPr>
              <w:t>GRAPHES &amp; OPEN DATA</w:t>
            </w:r>
            <w:r w:rsidR="001336D4">
              <w:rPr>
                <w:rStyle w:val="Accentuation"/>
                <w:noProof/>
              </w:rPr>
              <w:t xml:space="preserve">, </w:t>
            </w:r>
            <w:r>
              <w:rPr>
                <w:rStyle w:val="Accentuation"/>
                <w:noProof/>
              </w:rPr>
              <w:t>quesako ?</w:t>
            </w:r>
            <w:bookmarkEnd w:id="9"/>
            <w:bookmarkEnd w:id="10"/>
          </w:p>
          <w:p w14:paraId="17025245" w14:textId="77777777" w:rsidR="0031055C" w:rsidRPr="006B7126" w:rsidRDefault="0031055C" w:rsidP="00B85886">
            <w:pPr>
              <w:pStyle w:val="Texte"/>
              <w:jc w:val="both"/>
              <w:rPr>
                <w:noProof/>
              </w:rPr>
            </w:pPr>
          </w:p>
          <w:p w14:paraId="21E71B16" w14:textId="77777777" w:rsidR="009B3F8A" w:rsidRDefault="009B3F8A" w:rsidP="00B85886">
            <w:pPr>
              <w:pStyle w:val="Titre3"/>
              <w:jc w:val="both"/>
              <w:rPr>
                <w:noProof/>
              </w:rPr>
            </w:pPr>
          </w:p>
          <w:p w14:paraId="2907D146" w14:textId="58900CCE" w:rsidR="00B85886" w:rsidRDefault="00B85886" w:rsidP="00B85886">
            <w:pPr>
              <w:pStyle w:val="Titre3"/>
              <w:jc w:val="both"/>
              <w:rPr>
                <w:noProof/>
              </w:rPr>
            </w:pPr>
            <w:bookmarkStart w:id="11" w:name="_Toc75072310"/>
            <w:bookmarkStart w:id="12" w:name="_Toc75694031"/>
            <w:r>
              <w:rPr>
                <w:noProof/>
              </w:rPr>
              <w:t>De l’Industrie à l’Information</w:t>
            </w:r>
            <w:bookmarkEnd w:id="11"/>
            <w:bookmarkEnd w:id="12"/>
          </w:p>
          <w:p w14:paraId="1558D7C7" w14:textId="77777777" w:rsidR="009B3F8A" w:rsidRDefault="009B3F8A" w:rsidP="00B85886">
            <w:pPr>
              <w:jc w:val="both"/>
              <w:rPr>
                <w:noProof/>
              </w:rPr>
            </w:pPr>
          </w:p>
          <w:p w14:paraId="419F34C5" w14:textId="4288CE22" w:rsidR="00DE0F26" w:rsidRDefault="001B63CF" w:rsidP="00B85886">
            <w:pPr>
              <w:jc w:val="both"/>
              <w:rPr>
                <w:noProof/>
              </w:rPr>
            </w:pPr>
            <w:r>
              <w:rPr>
                <w:noProof/>
              </w:rPr>
              <w:t>Si les</w:t>
            </w:r>
            <w:r w:rsidR="00DE0F26">
              <w:rPr>
                <w:noProof/>
              </w:rPr>
              <w:t xml:space="preserve"> révolutions industrielles du XIXème siècle ont bouleversé l’industrie textile, des transports ou de l’énergie ; les différentes vagues de transformation digitale, liée à l’accélération des évolutions technologiques bouleversent chaque jour un peu plus tant notre quotidien que celui des entreprises.</w:t>
            </w:r>
          </w:p>
          <w:p w14:paraId="03E8442B" w14:textId="77777777" w:rsidR="00FF2F41" w:rsidRDefault="00FF2F41" w:rsidP="00B85886">
            <w:pPr>
              <w:jc w:val="both"/>
              <w:rPr>
                <w:noProof/>
              </w:rPr>
            </w:pPr>
          </w:p>
          <w:p w14:paraId="59D51CEE" w14:textId="01A07655" w:rsidR="00FF2F41" w:rsidRDefault="00DE0F26" w:rsidP="00B85886">
            <w:pPr>
              <w:jc w:val="both"/>
              <w:rPr>
                <w:noProof/>
              </w:rPr>
            </w:pPr>
            <w:r>
              <w:rPr>
                <w:noProof/>
              </w:rPr>
              <w:t xml:space="preserve">En à peine 25 ans, nous sommes passés d’une ère de l’information </w:t>
            </w:r>
            <w:r w:rsidRPr="007C1873">
              <w:rPr>
                <w:b/>
                <w:bCs/>
                <w:noProof/>
              </w:rPr>
              <w:t>centrée produit</w:t>
            </w:r>
            <w:r>
              <w:rPr>
                <w:noProof/>
              </w:rPr>
              <w:t xml:space="preserve"> à une ère </w:t>
            </w:r>
            <w:r w:rsidRPr="007C1873">
              <w:rPr>
                <w:b/>
                <w:bCs/>
                <w:noProof/>
              </w:rPr>
              <w:t>orientée client</w:t>
            </w:r>
            <w:r>
              <w:rPr>
                <w:noProof/>
              </w:rPr>
              <w:t xml:space="preserve">, donnant l’occasion de voir naître de grande évolutions technologiques (création de datawarehouse, SGBD etc. pour le premier, ou d’outils de CRM et services multi-canaux pour le second). </w:t>
            </w:r>
          </w:p>
          <w:p w14:paraId="74CD436C" w14:textId="77777777" w:rsidR="00FF2F41" w:rsidRDefault="00FF2F41" w:rsidP="00B85886">
            <w:pPr>
              <w:jc w:val="both"/>
              <w:rPr>
                <w:noProof/>
              </w:rPr>
            </w:pPr>
          </w:p>
          <w:p w14:paraId="10900BB1" w14:textId="77777777" w:rsidR="00FF2F41" w:rsidRDefault="00DE0F26" w:rsidP="00B85886">
            <w:pPr>
              <w:jc w:val="both"/>
              <w:rPr>
                <w:noProof/>
              </w:rPr>
            </w:pPr>
            <w:r>
              <w:rPr>
                <w:noProof/>
              </w:rPr>
              <w:t>Depuis quelques années</w:t>
            </w:r>
            <w:r w:rsidR="007C1873">
              <w:rPr>
                <w:noProof/>
              </w:rPr>
              <w:t>,</w:t>
            </w:r>
            <w:r>
              <w:rPr>
                <w:noProof/>
              </w:rPr>
              <w:t xml:space="preserve"> nous sommes entrés dans </w:t>
            </w:r>
            <w:r w:rsidRPr="007C1873">
              <w:rPr>
                <w:b/>
                <w:bCs/>
                <w:noProof/>
              </w:rPr>
              <w:t>l’ère de la Data</w:t>
            </w:r>
            <w:r>
              <w:rPr>
                <w:noProof/>
              </w:rPr>
              <w:t xml:space="preserve">. </w:t>
            </w:r>
          </w:p>
          <w:p w14:paraId="5C449CE9" w14:textId="77777777" w:rsidR="00FF2F41" w:rsidRDefault="00DE0F26" w:rsidP="00B85886">
            <w:pPr>
              <w:jc w:val="both"/>
              <w:rPr>
                <w:noProof/>
              </w:rPr>
            </w:pPr>
            <w:r>
              <w:rPr>
                <w:noProof/>
              </w:rPr>
              <w:t>En effet, par leur grand nombre et le volume important de leur</w:t>
            </w:r>
            <w:r w:rsidR="007C1873">
              <w:rPr>
                <w:noProof/>
              </w:rPr>
              <w:t>s</w:t>
            </w:r>
            <w:r>
              <w:rPr>
                <w:noProof/>
              </w:rPr>
              <w:t xml:space="preserve"> sources, le potentiel d’exploitation de celle</w:t>
            </w:r>
            <w:r w:rsidR="007C1873">
              <w:rPr>
                <w:noProof/>
              </w:rPr>
              <w:t>s-</w:t>
            </w:r>
            <w:r>
              <w:rPr>
                <w:noProof/>
              </w:rPr>
              <w:t>ci représente une mine d’or à ciel ouvert pour celles et ceux qui sauraient en tirer parti.</w:t>
            </w:r>
            <w:r w:rsidR="00A33DA8">
              <w:rPr>
                <w:noProof/>
              </w:rPr>
              <w:t xml:space="preserve"> De grands groupes s’y intéressent</w:t>
            </w:r>
            <w:r w:rsidR="007C1873">
              <w:rPr>
                <w:noProof/>
              </w:rPr>
              <w:t xml:space="preserve"> depuis plusieurs années</w:t>
            </w:r>
            <w:r w:rsidR="00A33DA8">
              <w:rPr>
                <w:noProof/>
              </w:rPr>
              <w:t xml:space="preserve">, mais il </w:t>
            </w:r>
            <w:r w:rsidR="007C1873">
              <w:rPr>
                <w:noProof/>
              </w:rPr>
              <w:t>est important de</w:t>
            </w:r>
            <w:r w:rsidR="00A33DA8">
              <w:rPr>
                <w:noProof/>
              </w:rPr>
              <w:t xml:space="preserve"> noter que même les grandes banques investissent désormais dans l’exploitation des données en leur possesion, preuve de leur potentiel non négligeable</w:t>
            </w:r>
            <w:r w:rsidR="007C1873">
              <w:rPr>
                <w:noProof/>
              </w:rPr>
              <w:t xml:space="preserve"> économiquement parlant</w:t>
            </w:r>
            <w:r w:rsidR="00A33DA8">
              <w:rPr>
                <w:noProof/>
              </w:rPr>
              <w:t>.</w:t>
            </w:r>
            <w:r w:rsidR="007C1873">
              <w:rPr>
                <w:noProof/>
              </w:rPr>
              <w:t xml:space="preserve"> </w:t>
            </w:r>
          </w:p>
          <w:p w14:paraId="5F4986F4" w14:textId="011D4DF7" w:rsidR="004A502A" w:rsidRDefault="007C1873" w:rsidP="00B85886">
            <w:pPr>
              <w:jc w:val="both"/>
              <w:rPr>
                <w:noProof/>
              </w:rPr>
            </w:pPr>
            <w:r>
              <w:rPr>
                <w:noProof/>
              </w:rPr>
              <w:t>Détenir l’information n’est pas suffisant, savoir la faire parler et l’exploiter à bon escient est essentiel.</w:t>
            </w:r>
            <w:sdt>
              <w:sdtPr>
                <w:rPr>
                  <w:noProof/>
                </w:rPr>
                <w:id w:val="375818783"/>
                <w:citation/>
              </w:sdtPr>
              <w:sdtEndPr/>
              <w:sdtContent>
                <w:r>
                  <w:rPr>
                    <w:noProof/>
                  </w:rPr>
                  <w:fldChar w:fldCharType="begin"/>
                </w:r>
                <w:r>
                  <w:rPr>
                    <w:noProof/>
                  </w:rPr>
                  <w:instrText xml:space="preserve"> CITATION Mic19 \l 1036 </w:instrText>
                </w:r>
                <w:r>
                  <w:rPr>
                    <w:noProof/>
                  </w:rPr>
                  <w:fldChar w:fldCharType="separate"/>
                </w:r>
                <w:r>
                  <w:rPr>
                    <w:noProof/>
                  </w:rPr>
                  <w:t xml:space="preserve"> (Levy, 2019)</w:t>
                </w:r>
                <w:r>
                  <w:rPr>
                    <w:noProof/>
                  </w:rPr>
                  <w:fldChar w:fldCharType="end"/>
                </w:r>
              </w:sdtContent>
            </w:sdt>
          </w:p>
          <w:p w14:paraId="72778528" w14:textId="77777777" w:rsidR="009B3F8A" w:rsidRDefault="009B3F8A" w:rsidP="00B85886">
            <w:pPr>
              <w:pStyle w:val="Titre3"/>
              <w:jc w:val="both"/>
              <w:rPr>
                <w:noProof/>
              </w:rPr>
            </w:pPr>
          </w:p>
          <w:p w14:paraId="211FBDCC" w14:textId="287D8268" w:rsidR="00B85886" w:rsidRDefault="00B85886" w:rsidP="00B85886">
            <w:pPr>
              <w:pStyle w:val="Titre3"/>
              <w:jc w:val="both"/>
              <w:rPr>
                <w:noProof/>
              </w:rPr>
            </w:pPr>
            <w:bookmarkStart w:id="13" w:name="_Toc75072311"/>
            <w:bookmarkStart w:id="14" w:name="_Toc75694032"/>
            <w:r>
              <w:rPr>
                <w:noProof/>
              </w:rPr>
              <w:t>La Théorie des Graphes</w:t>
            </w:r>
            <w:bookmarkEnd w:id="13"/>
            <w:bookmarkEnd w:id="14"/>
          </w:p>
          <w:p w14:paraId="0F1AF19C" w14:textId="77777777" w:rsidR="009B3F8A" w:rsidRDefault="009B3F8A" w:rsidP="00B85886">
            <w:pPr>
              <w:jc w:val="both"/>
              <w:rPr>
                <w:noProof/>
              </w:rPr>
            </w:pPr>
          </w:p>
          <w:p w14:paraId="73D77B44" w14:textId="4F44843A" w:rsidR="00A33DA8" w:rsidRDefault="00A33DA8" w:rsidP="00B85886">
            <w:pPr>
              <w:jc w:val="both"/>
              <w:rPr>
                <w:noProof/>
              </w:rPr>
            </w:pPr>
            <w:r>
              <w:rPr>
                <w:noProof/>
              </w:rPr>
              <w:t>Ainsi, en alliant le pouvoir des statistiques liées à ces datas et la puissance de l’informatique pour les visualiser, l’exploitation de ces données devient plus concrète et donc très intéressante. Notamment en utilisant des graphes pour visualiser les données brutes.</w:t>
            </w:r>
          </w:p>
          <w:p w14:paraId="12919025" w14:textId="77777777" w:rsidR="00FF2F41" w:rsidRDefault="00FF2F41" w:rsidP="00B85886">
            <w:pPr>
              <w:jc w:val="both"/>
              <w:rPr>
                <w:noProof/>
              </w:rPr>
            </w:pPr>
          </w:p>
          <w:p w14:paraId="24DD59AB" w14:textId="77777777" w:rsidR="00FF2F41" w:rsidRDefault="00A33DA8" w:rsidP="00B85886">
            <w:pPr>
              <w:jc w:val="both"/>
              <w:rPr>
                <w:noProof/>
              </w:rPr>
            </w:pPr>
            <w:r>
              <w:rPr>
                <w:noProof/>
              </w:rPr>
              <w:t xml:space="preserve">Ainsi, il est utile de se servir d’un </w:t>
            </w:r>
            <w:r w:rsidRPr="00B85886">
              <w:rPr>
                <w:b/>
                <w:bCs/>
                <w:noProof/>
              </w:rPr>
              <w:t>graphe</w:t>
            </w:r>
            <w:r>
              <w:rPr>
                <w:noProof/>
              </w:rPr>
              <w:t xml:space="preserve"> lorsqu’on souhaite consi</w:t>
            </w:r>
            <w:r w:rsidR="00B85886">
              <w:rPr>
                <w:noProof/>
              </w:rPr>
              <w:t>d</w:t>
            </w:r>
            <w:r>
              <w:rPr>
                <w:noProof/>
              </w:rPr>
              <w:t xml:space="preserve">érer </w:t>
            </w:r>
            <w:r w:rsidRPr="00B85886">
              <w:rPr>
                <w:b/>
                <w:bCs/>
                <w:noProof/>
              </w:rPr>
              <w:t>un ensemble d’objets</w:t>
            </w:r>
            <w:r>
              <w:rPr>
                <w:noProof/>
              </w:rPr>
              <w:t xml:space="preserve"> (généralement </w:t>
            </w:r>
            <w:r w:rsidR="005A0D24">
              <w:rPr>
                <w:noProof/>
              </w:rPr>
              <w:t>cohérents</w:t>
            </w:r>
            <w:r>
              <w:rPr>
                <w:noProof/>
              </w:rPr>
              <w:t xml:space="preserve">) et que l’on s’intéresse </w:t>
            </w:r>
            <w:r w:rsidRPr="00B85886">
              <w:rPr>
                <w:b/>
                <w:bCs/>
                <w:noProof/>
              </w:rPr>
              <w:t>aux liens</w:t>
            </w:r>
            <w:r>
              <w:rPr>
                <w:noProof/>
              </w:rPr>
              <w:t xml:space="preserve"> (orientés ou non) qui existent ou non entre ces objets.</w:t>
            </w:r>
            <w:r w:rsidR="00C25EFE">
              <w:rPr>
                <w:noProof/>
              </w:rPr>
              <w:t xml:space="preserve"> </w:t>
            </w:r>
          </w:p>
          <w:p w14:paraId="6E35B777" w14:textId="7553A492" w:rsidR="00A33DA8" w:rsidRDefault="00C25EFE" w:rsidP="00B85886">
            <w:pPr>
              <w:jc w:val="both"/>
              <w:rPr>
                <w:noProof/>
              </w:rPr>
            </w:pPr>
            <w:r>
              <w:rPr>
                <w:noProof/>
              </w:rPr>
              <w:t xml:space="preserve">Les </w:t>
            </w:r>
            <w:r w:rsidRPr="005A0D24">
              <w:rPr>
                <w:b/>
                <w:bCs/>
                <w:noProof/>
              </w:rPr>
              <w:t>objets</w:t>
            </w:r>
            <w:r>
              <w:rPr>
                <w:noProof/>
              </w:rPr>
              <w:t xml:space="preserve"> sont qualifiés de </w:t>
            </w:r>
            <w:r w:rsidRPr="005A0D24">
              <w:rPr>
                <w:b/>
                <w:bCs/>
                <w:noProof/>
              </w:rPr>
              <w:t>nœuds</w:t>
            </w:r>
            <w:r>
              <w:rPr>
                <w:noProof/>
              </w:rPr>
              <w:t xml:space="preserve"> ou </w:t>
            </w:r>
            <w:r w:rsidRPr="005A0D24">
              <w:rPr>
                <w:b/>
                <w:bCs/>
                <w:noProof/>
              </w:rPr>
              <w:t>sommets</w:t>
            </w:r>
            <w:r>
              <w:rPr>
                <w:noProof/>
              </w:rPr>
              <w:t xml:space="preserve">, alors que les </w:t>
            </w:r>
            <w:r w:rsidRPr="005A0D24">
              <w:rPr>
                <w:b/>
                <w:bCs/>
                <w:noProof/>
              </w:rPr>
              <w:t>liens</w:t>
            </w:r>
            <w:r>
              <w:rPr>
                <w:noProof/>
              </w:rPr>
              <w:t xml:space="preserve"> entre eux sont </w:t>
            </w:r>
            <w:r w:rsidR="005A0D24">
              <w:rPr>
                <w:noProof/>
              </w:rPr>
              <w:t xml:space="preserve">également </w:t>
            </w:r>
            <w:r>
              <w:rPr>
                <w:noProof/>
              </w:rPr>
              <w:t>appelé</w:t>
            </w:r>
            <w:r w:rsidR="005A0D24">
              <w:rPr>
                <w:noProof/>
              </w:rPr>
              <w:t xml:space="preserve">s </w:t>
            </w:r>
            <w:r w:rsidR="005A0D24" w:rsidRPr="005A0D24">
              <w:rPr>
                <w:b/>
                <w:bCs/>
                <w:noProof/>
              </w:rPr>
              <w:t>arêtes</w:t>
            </w:r>
            <w:r w:rsidR="005A0D24">
              <w:rPr>
                <w:noProof/>
              </w:rPr>
              <w:t>.</w:t>
            </w:r>
            <w:r w:rsidR="00A33DA8">
              <w:rPr>
                <w:noProof/>
              </w:rPr>
              <w:t xml:space="preserve"> On peut par ailleurs qualifier le lien avec des valeurs complémentaires pouvant représenter des distances (utile par exemple quand on cherche à calculer le chemin le plus court entre deux points), des coûts, des durées, des capacités, des notions particulières. On parlera </w:t>
            </w:r>
            <w:r w:rsidR="005A0D24">
              <w:rPr>
                <w:noProof/>
              </w:rPr>
              <w:t>alors</w:t>
            </w:r>
            <w:r w:rsidR="00A33DA8">
              <w:rPr>
                <w:noProof/>
              </w:rPr>
              <w:t xml:space="preserve"> de graphe valué.</w:t>
            </w:r>
            <w:sdt>
              <w:sdtPr>
                <w:rPr>
                  <w:noProof/>
                </w:rPr>
                <w:id w:val="-1759060921"/>
                <w:citation/>
              </w:sdtPr>
              <w:sdtEndPr/>
              <w:sdtContent>
                <w:r w:rsidR="005A0D24">
                  <w:rPr>
                    <w:noProof/>
                  </w:rPr>
                  <w:fldChar w:fldCharType="begin"/>
                </w:r>
                <w:r w:rsidR="005A0D24">
                  <w:rPr>
                    <w:noProof/>
                  </w:rPr>
                  <w:instrText xml:space="preserve"> CITATION Mar14 \l 1036 </w:instrText>
                </w:r>
                <w:r w:rsidR="005A0D24">
                  <w:rPr>
                    <w:noProof/>
                  </w:rPr>
                  <w:fldChar w:fldCharType="separate"/>
                </w:r>
                <w:r w:rsidR="005A0D24">
                  <w:rPr>
                    <w:noProof/>
                  </w:rPr>
                  <w:t xml:space="preserve"> (Marie-Claude Portmann, 2014)</w:t>
                </w:r>
                <w:r w:rsidR="005A0D24">
                  <w:rPr>
                    <w:noProof/>
                  </w:rPr>
                  <w:fldChar w:fldCharType="end"/>
                </w:r>
              </w:sdtContent>
            </w:sdt>
          </w:p>
          <w:p w14:paraId="715108A8" w14:textId="77777777" w:rsidR="00FF2F41" w:rsidRDefault="00FF2F41" w:rsidP="00B85886">
            <w:pPr>
              <w:jc w:val="both"/>
              <w:rPr>
                <w:noProof/>
              </w:rPr>
            </w:pPr>
          </w:p>
          <w:p w14:paraId="38A13713" w14:textId="695E71F3" w:rsidR="00B85886" w:rsidRDefault="00B85886" w:rsidP="00B85886">
            <w:pPr>
              <w:jc w:val="both"/>
              <w:rPr>
                <w:noProof/>
              </w:rPr>
            </w:pPr>
            <w:r>
              <w:rPr>
                <w:noProof/>
              </w:rPr>
              <w:t>Pensé par Euler, lorsqu’il s’est penché sur le problème des 7 ponts de Könisberg, la théorie des graphes comme la recherche opérationnelle ouvrent un champ des possibles immense dans de très nombreux domaines : optimisation des ressources, transport d’énergie, gestion des réseaux de transport</w:t>
            </w:r>
            <w:r w:rsidR="00FF2F41">
              <w:rPr>
                <w:noProof/>
              </w:rPr>
              <w:t>s</w:t>
            </w:r>
            <w:r>
              <w:rPr>
                <w:noProof/>
              </w:rPr>
              <w:t xml:space="preserve"> ou de </w:t>
            </w:r>
            <w:r w:rsidR="00FF2F41">
              <w:rPr>
                <w:noProof/>
              </w:rPr>
              <w:t>télé-</w:t>
            </w:r>
            <w:r>
              <w:rPr>
                <w:noProof/>
              </w:rPr>
              <w:t>communication, etc.</w:t>
            </w:r>
            <w:r w:rsidR="007C1873">
              <w:rPr>
                <w:noProof/>
              </w:rPr>
              <w:t xml:space="preserve"> </w:t>
            </w:r>
            <w:sdt>
              <w:sdtPr>
                <w:rPr>
                  <w:noProof/>
                </w:rPr>
                <w:id w:val="-314179075"/>
                <w:citation/>
              </w:sdtPr>
              <w:sdtEndPr/>
              <w:sdtContent>
                <w:r w:rsidR="007C1873">
                  <w:rPr>
                    <w:noProof/>
                  </w:rPr>
                  <w:fldChar w:fldCharType="begin"/>
                </w:r>
                <w:r w:rsidR="007C1873">
                  <w:rPr>
                    <w:noProof/>
                  </w:rPr>
                  <w:instrText xml:space="preserve"> CITATION Del19 \l 1036 </w:instrText>
                </w:r>
                <w:r w:rsidR="007C1873">
                  <w:rPr>
                    <w:noProof/>
                  </w:rPr>
                  <w:fldChar w:fldCharType="separate"/>
                </w:r>
                <w:r w:rsidR="007C1873">
                  <w:rPr>
                    <w:noProof/>
                  </w:rPr>
                  <w:t>(Delbot, 2019)</w:t>
                </w:r>
                <w:r w:rsidR="007C1873">
                  <w:rPr>
                    <w:noProof/>
                  </w:rPr>
                  <w:fldChar w:fldCharType="end"/>
                </w:r>
              </w:sdtContent>
            </w:sdt>
          </w:p>
          <w:p w14:paraId="67466139" w14:textId="120CC1C5" w:rsidR="00EA0367" w:rsidRDefault="00EA0367" w:rsidP="00B85886">
            <w:pPr>
              <w:jc w:val="both"/>
              <w:rPr>
                <w:noProof/>
              </w:rPr>
            </w:pPr>
          </w:p>
          <w:p w14:paraId="5926E00C" w14:textId="12AF6D57" w:rsidR="00FF2F41" w:rsidRDefault="00FF2F41" w:rsidP="00C3029E">
            <w:pPr>
              <w:pStyle w:val="Titre3"/>
              <w:rPr>
                <w:noProof/>
              </w:rPr>
            </w:pPr>
            <w:bookmarkStart w:id="15" w:name="_Toc75072312"/>
          </w:p>
          <w:p w14:paraId="6F025B66" w14:textId="48794C1E" w:rsidR="00EA0367" w:rsidRDefault="00EA0367" w:rsidP="00EA0367"/>
          <w:p w14:paraId="706A02AC" w14:textId="2DF57047" w:rsidR="00EA0367" w:rsidRDefault="00EA0367" w:rsidP="00EA0367"/>
          <w:p w14:paraId="3BE12DEF" w14:textId="77777777" w:rsidR="00EA0367" w:rsidRPr="00EA0367" w:rsidRDefault="00EA0367" w:rsidP="00EA0367"/>
          <w:p w14:paraId="0FD5F01D" w14:textId="2580CC35" w:rsidR="00C3029E" w:rsidRDefault="00C3029E" w:rsidP="00C3029E">
            <w:pPr>
              <w:pStyle w:val="Titre3"/>
              <w:rPr>
                <w:noProof/>
              </w:rPr>
            </w:pPr>
            <w:bookmarkStart w:id="16" w:name="_Toc75694033"/>
            <w:r>
              <w:rPr>
                <w:noProof/>
              </w:rPr>
              <w:lastRenderedPageBreak/>
              <w:t>La Donnée Ouverte</w:t>
            </w:r>
            <w:bookmarkEnd w:id="15"/>
            <w:bookmarkEnd w:id="16"/>
          </w:p>
          <w:p w14:paraId="5FAA7274" w14:textId="77777777" w:rsidR="009B3F8A" w:rsidRDefault="009B3F8A" w:rsidP="00693A69">
            <w:pPr>
              <w:jc w:val="both"/>
              <w:rPr>
                <w:noProof/>
              </w:rPr>
            </w:pPr>
          </w:p>
          <w:p w14:paraId="5B3D0C02" w14:textId="77777777" w:rsidR="00FF2F41" w:rsidRDefault="00B85886" w:rsidP="00693A69">
            <w:pPr>
              <w:jc w:val="both"/>
              <w:rPr>
                <w:noProof/>
              </w:rPr>
            </w:pPr>
            <w:r>
              <w:rPr>
                <w:noProof/>
              </w:rPr>
              <w:t>A la frontière de cette révolution de la Data et en soutient des connaissances toujours plus grandes en matière de recherche opérationnelle et d’analyses</w:t>
            </w:r>
            <w:r w:rsidR="00FF2F41">
              <w:rPr>
                <w:noProof/>
              </w:rPr>
              <w:t>,</w:t>
            </w:r>
            <w:r>
              <w:rPr>
                <w:noProof/>
              </w:rPr>
              <w:t xml:space="preserve"> grâce entre autre au machine learning, la notion « d’Open Data »</w:t>
            </w:r>
            <w:r w:rsidR="00693A69">
              <w:rPr>
                <w:noProof/>
              </w:rPr>
              <w:t xml:space="preserve"> enrichit encore plus les possibilités. </w:t>
            </w:r>
          </w:p>
          <w:p w14:paraId="077C185C" w14:textId="7309D4FE" w:rsidR="00693A69" w:rsidRDefault="00693A69" w:rsidP="00693A69">
            <w:pPr>
              <w:jc w:val="both"/>
              <w:rPr>
                <w:noProof/>
              </w:rPr>
            </w:pPr>
            <w:r>
              <w:rPr>
                <w:noProof/>
              </w:rPr>
              <w:t>En effet, la « donnée ouverte » est totalement publique et libre de droit, d’exploitation et de réutilisation. Selon la définition donnée par l’Open Knowledge Foundation en 2005, 3 critères sont essentiels :</w:t>
            </w:r>
          </w:p>
          <w:p w14:paraId="0C04AB53" w14:textId="77777777" w:rsidR="00693A69" w:rsidRDefault="00693A69" w:rsidP="00693A69">
            <w:pPr>
              <w:pStyle w:val="Paragraphedeliste"/>
              <w:numPr>
                <w:ilvl w:val="0"/>
                <w:numId w:val="1"/>
              </w:numPr>
              <w:jc w:val="both"/>
              <w:rPr>
                <w:noProof/>
              </w:rPr>
            </w:pPr>
            <w:r w:rsidRPr="00C3029E">
              <w:rPr>
                <w:b/>
                <w:bCs/>
                <w:noProof/>
              </w:rPr>
              <w:t>Disponibilité et accès</w:t>
            </w:r>
            <w:r>
              <w:rPr>
                <w:noProof/>
              </w:rPr>
              <w:t xml:space="preserve"> : Les données doivent être pleinement accessibles, moyennant un coût de reproduction raisonnable. De préférence, elles se téléchargent sur Internet. La forme doit être confortable et modifiable.</w:t>
            </w:r>
          </w:p>
          <w:p w14:paraId="1DDBA9C4" w14:textId="77777777" w:rsidR="00693A69" w:rsidRDefault="00693A69" w:rsidP="00693A69">
            <w:pPr>
              <w:pStyle w:val="Paragraphedeliste"/>
              <w:numPr>
                <w:ilvl w:val="0"/>
                <w:numId w:val="1"/>
              </w:numPr>
              <w:jc w:val="both"/>
              <w:rPr>
                <w:noProof/>
              </w:rPr>
            </w:pPr>
            <w:r w:rsidRPr="00C3029E">
              <w:rPr>
                <w:b/>
                <w:bCs/>
                <w:noProof/>
              </w:rPr>
              <w:t>Réutilisation et redistribution</w:t>
            </w:r>
            <w:r>
              <w:rPr>
                <w:noProof/>
              </w:rPr>
              <w:t xml:space="preserve"> : Les données doivent être fournies sous des conditions permettant la réutilisation et la redistribution, incluant le mélange avec d’autres ensembles de données.</w:t>
            </w:r>
          </w:p>
          <w:p w14:paraId="4AB740CE" w14:textId="50028CC1" w:rsidR="00B85886" w:rsidRDefault="00693A69" w:rsidP="00693A69">
            <w:pPr>
              <w:pStyle w:val="Paragraphedeliste"/>
              <w:numPr>
                <w:ilvl w:val="0"/>
                <w:numId w:val="1"/>
              </w:numPr>
              <w:jc w:val="both"/>
              <w:rPr>
                <w:noProof/>
              </w:rPr>
            </w:pPr>
            <w:r w:rsidRPr="00C3029E">
              <w:rPr>
                <w:b/>
                <w:bCs/>
                <w:noProof/>
              </w:rPr>
              <w:t>Participation universelle</w:t>
            </w:r>
            <w:r>
              <w:rPr>
                <w:noProof/>
              </w:rPr>
              <w:t xml:space="preserve"> : Tout le monde doit être en mesure d’utiliser, de réutiliser et de redistribuer les données. Il ne doit y avoir aucune discrimination concernant les fins d’utilisation, ou contre des personnes ou des groupes. Par exemple, des restrictions non commerciales qui empêchent l’utilisation commerciale, ou les restrictions d’usage à certains secteurs, ne sont pas compatibles avec l’Open Data.</w:t>
            </w:r>
          </w:p>
          <w:p w14:paraId="3298DE5A" w14:textId="0CDEB4C3" w:rsidR="004A502A" w:rsidRDefault="00693A69" w:rsidP="00754D70">
            <w:pPr>
              <w:jc w:val="both"/>
              <w:rPr>
                <w:noProof/>
              </w:rPr>
            </w:pPr>
            <w:r w:rsidRPr="00693A69">
              <w:rPr>
                <w:noProof/>
              </w:rPr>
              <w:t xml:space="preserve">Ces trois critères sont l’essence de l’Open Data, </w:t>
            </w:r>
            <w:r w:rsidRPr="00C3029E">
              <w:rPr>
                <w:b/>
                <w:bCs/>
                <w:noProof/>
              </w:rPr>
              <w:t>car ils autorisent l’interopérabilité</w:t>
            </w:r>
            <w:r w:rsidRPr="00693A69">
              <w:rPr>
                <w:noProof/>
              </w:rPr>
              <w:t>. L’interopérabilité désigne la capacité de différentes entreprises ou systèmes à travailler ensemble. En l’occurrence, l’interopérabilité est la capacité de mélanger différents ensembles de données.</w:t>
            </w:r>
            <w:sdt>
              <w:sdtPr>
                <w:rPr>
                  <w:noProof/>
                </w:rPr>
                <w:id w:val="701371787"/>
                <w:citation/>
              </w:sdtPr>
              <w:sdtEndPr/>
              <w:sdtContent>
                <w:r w:rsidR="00CE2751">
                  <w:rPr>
                    <w:noProof/>
                  </w:rPr>
                  <w:fldChar w:fldCharType="begin"/>
                </w:r>
                <w:r w:rsidR="00CE2751">
                  <w:rPr>
                    <w:noProof/>
                  </w:rPr>
                  <w:instrText xml:space="preserve">CITATION Ope \l 1036 </w:instrText>
                </w:r>
                <w:r w:rsidR="00CE2751">
                  <w:rPr>
                    <w:noProof/>
                  </w:rPr>
                  <w:fldChar w:fldCharType="separate"/>
                </w:r>
                <w:r w:rsidR="00903135">
                  <w:rPr>
                    <w:noProof/>
                  </w:rPr>
                  <w:t xml:space="preserve"> (L, 2019)</w:t>
                </w:r>
                <w:r w:rsidR="00CE2751">
                  <w:rPr>
                    <w:noProof/>
                  </w:rPr>
                  <w:fldChar w:fldCharType="end"/>
                </w:r>
              </w:sdtContent>
            </w:sdt>
          </w:p>
          <w:p w14:paraId="58318985" w14:textId="77777777" w:rsidR="009B3F8A" w:rsidRDefault="009B3F8A" w:rsidP="00754D70">
            <w:pPr>
              <w:jc w:val="both"/>
              <w:rPr>
                <w:noProof/>
              </w:rPr>
            </w:pPr>
          </w:p>
          <w:p w14:paraId="5AE61283" w14:textId="77777777" w:rsidR="009B3F8A" w:rsidRDefault="009B3F8A" w:rsidP="00754D70">
            <w:pPr>
              <w:jc w:val="both"/>
              <w:rPr>
                <w:noProof/>
              </w:rPr>
            </w:pPr>
          </w:p>
          <w:p w14:paraId="74476E85" w14:textId="7BF0A2CD" w:rsidR="009B3F8A" w:rsidRDefault="009B3F8A" w:rsidP="00754D70">
            <w:pPr>
              <w:jc w:val="both"/>
              <w:rPr>
                <w:noProof/>
              </w:rPr>
            </w:pPr>
          </w:p>
          <w:p w14:paraId="59A298F8" w14:textId="77777777" w:rsidR="00EA0367" w:rsidRDefault="00EA0367" w:rsidP="00754D70">
            <w:pPr>
              <w:jc w:val="both"/>
              <w:rPr>
                <w:noProof/>
              </w:rPr>
            </w:pPr>
          </w:p>
          <w:p w14:paraId="73DED240" w14:textId="77777777" w:rsidR="009B3F8A" w:rsidRDefault="009B3F8A" w:rsidP="00754D70">
            <w:pPr>
              <w:jc w:val="both"/>
              <w:rPr>
                <w:noProof/>
              </w:rPr>
            </w:pPr>
          </w:p>
          <w:p w14:paraId="4F1ACCAD" w14:textId="1D3355E0" w:rsidR="009B3F8A" w:rsidRPr="006B7126" w:rsidRDefault="009B3F8A" w:rsidP="00754D70">
            <w:pPr>
              <w:jc w:val="both"/>
              <w:rPr>
                <w:noProof/>
              </w:rPr>
            </w:pPr>
          </w:p>
        </w:tc>
        <w:tc>
          <w:tcPr>
            <w:tcW w:w="425" w:type="dxa"/>
            <w:shd w:val="clear" w:color="auto" w:fill="FFD1D1" w:themeFill="accent4"/>
          </w:tcPr>
          <w:p w14:paraId="522AD7BF" w14:textId="77777777" w:rsidR="0031055C" w:rsidRPr="006B7126" w:rsidRDefault="0031055C" w:rsidP="00D6375E">
            <w:pPr>
              <w:rPr>
                <w:noProof/>
              </w:rPr>
            </w:pPr>
          </w:p>
        </w:tc>
      </w:tr>
      <w:tr w:rsidR="00B92E52" w:rsidRPr="006B7126" w14:paraId="2DA076AA" w14:textId="77777777" w:rsidTr="008264DE">
        <w:trPr>
          <w:trHeight w:val="3459"/>
        </w:trPr>
        <w:tc>
          <w:tcPr>
            <w:tcW w:w="426" w:type="dxa"/>
            <w:shd w:val="clear" w:color="auto" w:fill="FFD1D1" w:themeFill="accent4"/>
          </w:tcPr>
          <w:p w14:paraId="6BE3B039" w14:textId="77777777" w:rsidR="00B92E52" w:rsidRPr="006B7126" w:rsidRDefault="00B92E52" w:rsidP="00B92E52">
            <w:pPr>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38455EFA" w14:textId="78B16B50" w:rsidR="00B92E52" w:rsidRPr="006B7126" w:rsidRDefault="008264DE" w:rsidP="008836CB">
            <w:pPr>
              <w:pStyle w:val="Titre3"/>
              <w:jc w:val="both"/>
              <w:rPr>
                <w:rStyle w:val="Accentuation"/>
                <w:noProof/>
              </w:rPr>
            </w:pPr>
            <w:bookmarkStart w:id="17" w:name="_Toc75072313"/>
            <w:bookmarkStart w:id="18" w:name="_Toc75694034"/>
            <w:r>
              <w:rPr>
                <w:rStyle w:val="Accentuation"/>
                <w:noProof/>
              </w:rPr>
              <w:t xml:space="preserve">DESCRIPTIF DU </w:t>
            </w:r>
            <w:r w:rsidR="004A502A">
              <w:rPr>
                <w:rStyle w:val="Accentuation"/>
                <w:noProof/>
              </w:rPr>
              <w:t>SU</w:t>
            </w:r>
            <w:r>
              <w:rPr>
                <w:rStyle w:val="Accentuation"/>
                <w:noProof/>
              </w:rPr>
              <w:t>JET</w:t>
            </w:r>
            <w:r w:rsidR="00C93207">
              <w:rPr>
                <w:rStyle w:val="Accentuation"/>
                <w:noProof/>
              </w:rPr>
              <w:t xml:space="preserve"> ET DU JEU DE DONNEES</w:t>
            </w:r>
            <w:bookmarkEnd w:id="17"/>
            <w:bookmarkEnd w:id="18"/>
          </w:p>
          <w:p w14:paraId="3846AC00" w14:textId="77777777" w:rsidR="00AB4A7C" w:rsidRPr="006B7126" w:rsidRDefault="00AB4A7C" w:rsidP="00AB4A7C">
            <w:pPr>
              <w:pStyle w:val="Texte"/>
              <w:jc w:val="both"/>
              <w:rPr>
                <w:noProof/>
              </w:rPr>
            </w:pPr>
          </w:p>
          <w:p w14:paraId="0A4141D6" w14:textId="77777777" w:rsidR="00AB4A7C" w:rsidRDefault="00AB4A7C" w:rsidP="00AB4A7C">
            <w:pPr>
              <w:pStyle w:val="Titre3"/>
              <w:jc w:val="both"/>
              <w:rPr>
                <w:noProof/>
              </w:rPr>
            </w:pPr>
          </w:p>
          <w:p w14:paraId="016D3C8B" w14:textId="1D9FC385" w:rsidR="0050598D" w:rsidRDefault="005700C5" w:rsidP="00FD774D">
            <w:pPr>
              <w:jc w:val="both"/>
              <w:rPr>
                <w:noProof/>
              </w:rPr>
            </w:pPr>
            <w:r>
              <w:rPr>
                <w:noProof/>
              </w:rPr>
              <w:t xml:space="preserve">Dans le cadre de ce projet, je vais donc m’attacher a </w:t>
            </w:r>
            <w:r w:rsidRPr="00647625">
              <w:rPr>
                <w:b/>
                <w:bCs/>
                <w:noProof/>
              </w:rPr>
              <w:t>étudier les intéractions</w:t>
            </w:r>
            <w:r>
              <w:rPr>
                <w:noProof/>
              </w:rPr>
              <w:t xml:space="preserve"> entre les différents personnages de la triple trilogie de Star Wars, l’œuvre cinématographique de George Lucas.</w:t>
            </w:r>
            <w:r w:rsidR="006504C9">
              <w:rPr>
                <w:noProof/>
              </w:rPr>
              <w:t xml:space="preserve"> </w:t>
            </w:r>
            <w:r w:rsidR="00F31D03">
              <w:rPr>
                <w:noProof/>
              </w:rPr>
              <w:t>Il faut</w:t>
            </w:r>
            <w:r w:rsidR="006504C9">
              <w:rPr>
                <w:noProof/>
              </w:rPr>
              <w:t xml:space="preserve"> noter que les éléments des épisodes 8 et 9 sont absents du jeu de données</w:t>
            </w:r>
            <w:r w:rsidR="00FF2F41">
              <w:rPr>
                <w:noProof/>
              </w:rPr>
              <w:t xml:space="preserve"> proposé</w:t>
            </w:r>
            <w:r w:rsidR="006504C9">
              <w:rPr>
                <w:noProof/>
              </w:rPr>
              <w:t>.</w:t>
            </w:r>
          </w:p>
          <w:p w14:paraId="749945E8" w14:textId="371BD542" w:rsidR="005700C5" w:rsidRDefault="005700C5" w:rsidP="00FD774D">
            <w:pPr>
              <w:jc w:val="both"/>
              <w:rPr>
                <w:noProof/>
              </w:rPr>
            </w:pPr>
          </w:p>
          <w:p w14:paraId="20582C6B" w14:textId="65DA1F93" w:rsidR="00B92E52" w:rsidRDefault="005700C5" w:rsidP="00FD774D">
            <w:pPr>
              <w:jc w:val="both"/>
              <w:rPr>
                <w:noProof/>
              </w:rPr>
            </w:pPr>
            <w:r>
              <w:rPr>
                <w:noProof/>
              </w:rPr>
              <w:t xml:space="preserve">Dans un premier temps, j’avais la possibilité d’utiliser </w:t>
            </w:r>
            <w:r w:rsidR="00C93207">
              <w:rPr>
                <w:noProof/>
              </w:rPr>
              <w:t>d’autres jeux de données</w:t>
            </w:r>
            <w:r w:rsidR="00580EBC">
              <w:rPr>
                <w:noProof/>
              </w:rPr>
              <w:t xml:space="preserve"> proposés</w:t>
            </w:r>
            <w:r w:rsidR="00C93207">
              <w:rPr>
                <w:noProof/>
              </w:rPr>
              <w:t>, mais celui-ci m’est apparu comme intéressant en tant que cinéphile. En effet</w:t>
            </w:r>
            <w:r w:rsidR="00C93207" w:rsidRPr="006504C9">
              <w:rPr>
                <w:b/>
                <w:bCs/>
                <w:noProof/>
              </w:rPr>
              <w:t xml:space="preserve">, la franchise </w:t>
            </w:r>
            <w:r w:rsidR="00647625" w:rsidRPr="006504C9">
              <w:rPr>
                <w:b/>
                <w:bCs/>
                <w:noProof/>
              </w:rPr>
              <w:t>Star Wars</w:t>
            </w:r>
            <w:r w:rsidR="00C93207" w:rsidRPr="006504C9">
              <w:rPr>
                <w:b/>
                <w:bCs/>
                <w:noProof/>
              </w:rPr>
              <w:t xml:space="preserve"> est un univers</w:t>
            </w:r>
            <w:r w:rsidR="00647625" w:rsidRPr="006504C9">
              <w:rPr>
                <w:b/>
                <w:bCs/>
                <w:noProof/>
              </w:rPr>
              <w:t xml:space="preserve"> complet</w:t>
            </w:r>
            <w:r w:rsidR="00C93207">
              <w:rPr>
                <w:noProof/>
              </w:rPr>
              <w:t xml:space="preserve"> à part entière. Lucas a su </w:t>
            </w:r>
            <w:r w:rsidR="00647625">
              <w:rPr>
                <w:noProof/>
              </w:rPr>
              <w:t xml:space="preserve">y </w:t>
            </w:r>
            <w:r w:rsidR="00C93207">
              <w:rPr>
                <w:noProof/>
              </w:rPr>
              <w:t>méler science</w:t>
            </w:r>
            <w:r w:rsidR="00647625">
              <w:rPr>
                <w:noProof/>
              </w:rPr>
              <w:t>-</w:t>
            </w:r>
            <w:r w:rsidR="00C93207">
              <w:rPr>
                <w:noProof/>
              </w:rPr>
              <w:t xml:space="preserve">fiction, questionnement philisophique et </w:t>
            </w:r>
            <w:r w:rsidR="00647625">
              <w:rPr>
                <w:noProof/>
              </w:rPr>
              <w:t xml:space="preserve">également </w:t>
            </w:r>
            <w:r w:rsidR="00C93207">
              <w:rPr>
                <w:noProof/>
              </w:rPr>
              <w:t xml:space="preserve">moderniser la mythologie classique. </w:t>
            </w:r>
            <w:r w:rsidR="006504C9">
              <w:rPr>
                <w:noProof/>
              </w:rPr>
              <w:t>Que ce soit</w:t>
            </w:r>
            <w:r w:rsidR="00C93207">
              <w:rPr>
                <w:noProof/>
              </w:rPr>
              <w:t xml:space="preserve"> par</w:t>
            </w:r>
            <w:r w:rsidR="006504C9">
              <w:rPr>
                <w:noProof/>
              </w:rPr>
              <w:t xml:space="preserve"> la force de</w:t>
            </w:r>
            <w:r w:rsidR="00C93207">
              <w:rPr>
                <w:noProof/>
              </w:rPr>
              <w:t xml:space="preserve"> </w:t>
            </w:r>
            <w:r w:rsidR="006504C9">
              <w:rPr>
                <w:noProof/>
              </w:rPr>
              <w:t xml:space="preserve">son </w:t>
            </w:r>
            <w:r w:rsidR="00C93207">
              <w:rPr>
                <w:noProof/>
              </w:rPr>
              <w:t xml:space="preserve">histoire </w:t>
            </w:r>
            <w:r w:rsidR="006504C9">
              <w:rPr>
                <w:noProof/>
              </w:rPr>
              <w:t>ou</w:t>
            </w:r>
            <w:r w:rsidR="00C93207">
              <w:rPr>
                <w:noProof/>
              </w:rPr>
              <w:t xml:space="preserve"> par </w:t>
            </w:r>
            <w:r w:rsidR="006504C9">
              <w:rPr>
                <w:noProof/>
              </w:rPr>
              <w:t xml:space="preserve">son </w:t>
            </w:r>
            <w:r w:rsidR="00C93207">
              <w:rPr>
                <w:noProof/>
              </w:rPr>
              <w:t>univers musical, il est rare que quiconque soit resté hermétique à une telle œuvre. A lui seul, ce momument de la pop-culture est une source infinie de données. Aussi</w:t>
            </w:r>
            <w:r w:rsidR="00647625">
              <w:rPr>
                <w:noProof/>
              </w:rPr>
              <w:t>,</w:t>
            </w:r>
            <w:r w:rsidR="00C93207">
              <w:rPr>
                <w:noProof/>
              </w:rPr>
              <w:t xml:space="preserve"> il me semblait intéressant de m’attacher aux intéractions entre les personnages et de mettre en évidence </w:t>
            </w:r>
            <w:r w:rsidR="00647625">
              <w:rPr>
                <w:noProof/>
              </w:rPr>
              <w:t xml:space="preserve">leurs liens éventuels </w:t>
            </w:r>
            <w:r w:rsidR="00C93207">
              <w:rPr>
                <w:noProof/>
              </w:rPr>
              <w:t>ou non.</w:t>
            </w:r>
          </w:p>
          <w:p w14:paraId="5A1BB912" w14:textId="7497DD8C" w:rsidR="00FD774D" w:rsidRDefault="00FD774D" w:rsidP="00FD774D">
            <w:pPr>
              <w:jc w:val="both"/>
              <w:rPr>
                <w:noProof/>
              </w:rPr>
            </w:pPr>
          </w:p>
          <w:p w14:paraId="011B474A" w14:textId="47F01BFA" w:rsidR="00FD774D" w:rsidRDefault="00FD774D" w:rsidP="00FD774D">
            <w:pPr>
              <w:jc w:val="both"/>
              <w:rPr>
                <w:noProof/>
              </w:rPr>
            </w:pPr>
            <w:r>
              <w:rPr>
                <w:noProof/>
              </w:rPr>
              <w:t>Le jeu de données est disponible sur le site web kaggle.com</w:t>
            </w:r>
            <w:sdt>
              <w:sdtPr>
                <w:rPr>
                  <w:noProof/>
                </w:rPr>
                <w:id w:val="1237133308"/>
                <w:citation/>
              </w:sdtPr>
              <w:sdtEndPr/>
              <w:sdtContent>
                <w:r w:rsidR="006504C9">
                  <w:rPr>
                    <w:noProof/>
                  </w:rPr>
                  <w:fldChar w:fldCharType="begin"/>
                </w:r>
                <w:r w:rsidR="006504C9">
                  <w:rPr>
                    <w:noProof/>
                  </w:rPr>
                  <w:instrText xml:space="preserve"> CITATION kag \l 1036 </w:instrText>
                </w:r>
                <w:r w:rsidR="006504C9">
                  <w:rPr>
                    <w:noProof/>
                  </w:rPr>
                  <w:fldChar w:fldCharType="separate"/>
                </w:r>
                <w:r w:rsidR="006504C9">
                  <w:rPr>
                    <w:noProof/>
                  </w:rPr>
                  <w:t xml:space="preserve"> (kaggle.com, s.d.)</w:t>
                </w:r>
                <w:r w:rsidR="006504C9">
                  <w:rPr>
                    <w:noProof/>
                  </w:rPr>
                  <w:fldChar w:fldCharType="end"/>
                </w:r>
              </w:sdtContent>
            </w:sdt>
            <w:r>
              <w:rPr>
                <w:noProof/>
              </w:rPr>
              <w:t>. Il est mis à disposition Ruchi Bhatia, Data Scientiste chez HP &amp; Nvidia</w:t>
            </w:r>
            <w:r w:rsidR="00C52EDC">
              <w:rPr>
                <w:noProof/>
              </w:rPr>
              <w:t>. Le lot de données est basé sur les scripts de</w:t>
            </w:r>
            <w:r w:rsidR="006504C9">
              <w:rPr>
                <w:noProof/>
              </w:rPr>
              <w:t xml:space="preserve"> 7 des 9</w:t>
            </w:r>
            <w:r w:rsidR="00C52EDC">
              <w:rPr>
                <w:noProof/>
              </w:rPr>
              <w:t xml:space="preserve"> films</w:t>
            </w:r>
            <w:r w:rsidR="00F31D03">
              <w:rPr>
                <w:noProof/>
              </w:rPr>
              <w:t xml:space="preserve"> de la saga</w:t>
            </w:r>
            <w:r w:rsidR="00647625">
              <w:rPr>
                <w:noProof/>
              </w:rPr>
              <w:t>. Ainsi,</w:t>
            </w:r>
            <w:r w:rsidR="00C52EDC">
              <w:rPr>
                <w:noProof/>
              </w:rPr>
              <w:t xml:space="preserve"> lorsque deux personnages parlent ensemble lors d’une même scène</w:t>
            </w:r>
            <w:r w:rsidR="00647625">
              <w:rPr>
                <w:noProof/>
              </w:rPr>
              <w:t>,</w:t>
            </w:r>
            <w:r w:rsidR="00C52EDC">
              <w:rPr>
                <w:noProof/>
              </w:rPr>
              <w:t xml:space="preserve"> ils seront alors connectés</w:t>
            </w:r>
            <w:r w:rsidR="00647625">
              <w:rPr>
                <w:noProof/>
              </w:rPr>
              <w:t xml:space="preserve"> l’un à l’autre</w:t>
            </w:r>
            <w:r w:rsidR="00C52EDC">
              <w:rPr>
                <w:noProof/>
              </w:rPr>
              <w:t xml:space="preserve">. Le jeu de données est proposé au </w:t>
            </w:r>
            <w:r w:rsidR="00C52EDC">
              <w:rPr>
                <w:noProof/>
              </w:rPr>
              <w:lastRenderedPageBreak/>
              <w:t>format JSON, ce qui me demandera un travail supplémentaire de conversion pour utiliser les data</w:t>
            </w:r>
            <w:r w:rsidR="00647625">
              <w:rPr>
                <w:noProof/>
              </w:rPr>
              <w:t>s</w:t>
            </w:r>
            <w:r w:rsidR="003716C2">
              <w:rPr>
                <w:noProof/>
              </w:rPr>
              <w:t xml:space="preserve"> dans Gephi</w:t>
            </w:r>
            <w:r w:rsidR="00C52EDC">
              <w:rPr>
                <w:noProof/>
              </w:rPr>
              <w:t>.</w:t>
            </w:r>
          </w:p>
          <w:p w14:paraId="78F7B9EC" w14:textId="77777777" w:rsidR="003716C2" w:rsidRDefault="003716C2" w:rsidP="00FD774D">
            <w:pPr>
              <w:jc w:val="both"/>
              <w:rPr>
                <w:noProof/>
              </w:rPr>
            </w:pPr>
          </w:p>
          <w:p w14:paraId="1FFD0761" w14:textId="7AF912DE" w:rsidR="00C52EDC" w:rsidRDefault="00C52EDC" w:rsidP="00FD774D">
            <w:pPr>
              <w:jc w:val="both"/>
              <w:rPr>
                <w:noProof/>
              </w:rPr>
            </w:pPr>
            <w:r>
              <w:rPr>
                <w:noProof/>
              </w:rPr>
              <w:t>Le</w:t>
            </w:r>
            <w:r w:rsidR="00647625">
              <w:rPr>
                <w:noProof/>
              </w:rPr>
              <w:t>s lots</w:t>
            </w:r>
            <w:r>
              <w:rPr>
                <w:noProof/>
              </w:rPr>
              <w:t xml:space="preserve"> de données </w:t>
            </w:r>
            <w:r w:rsidR="00647625">
              <w:rPr>
                <w:noProof/>
              </w:rPr>
              <w:t>sont</w:t>
            </w:r>
            <w:r>
              <w:rPr>
                <w:noProof/>
              </w:rPr>
              <w:t xml:space="preserve"> détaillé</w:t>
            </w:r>
            <w:r w:rsidR="00647625">
              <w:rPr>
                <w:noProof/>
              </w:rPr>
              <w:t>s</w:t>
            </w:r>
            <w:r>
              <w:rPr>
                <w:noProof/>
              </w:rPr>
              <w:t xml:space="preserve"> par film, mais aussi avec une vision globale sur l’ensemble de la série</w:t>
            </w:r>
            <w:r w:rsidR="00647625">
              <w:rPr>
                <w:noProof/>
              </w:rPr>
              <w:t>.</w:t>
            </w:r>
            <w:r>
              <w:rPr>
                <w:noProof/>
              </w:rPr>
              <w:t xml:space="preserve"> </w:t>
            </w:r>
            <w:r w:rsidR="00647625">
              <w:rPr>
                <w:noProof/>
              </w:rPr>
              <w:t>I</w:t>
            </w:r>
            <w:r>
              <w:rPr>
                <w:noProof/>
              </w:rPr>
              <w:t>l m’a</w:t>
            </w:r>
            <w:r w:rsidR="00647625">
              <w:rPr>
                <w:noProof/>
              </w:rPr>
              <w:t xml:space="preserve"> donc</w:t>
            </w:r>
            <w:r>
              <w:rPr>
                <w:noProof/>
              </w:rPr>
              <w:t xml:space="preserve"> semblé intéressant de m’attacher à un épisode en particulier</w:t>
            </w:r>
            <w:r w:rsidR="00AB4A7C">
              <w:rPr>
                <w:noProof/>
              </w:rPr>
              <w:t>, c’est celui-ci que j’utiliserais pour détailler ma démarche ici</w:t>
            </w:r>
            <w:r>
              <w:rPr>
                <w:noProof/>
              </w:rPr>
              <w:t xml:space="preserve">. </w:t>
            </w:r>
            <w:r w:rsidR="00647625">
              <w:rPr>
                <w:noProof/>
              </w:rPr>
              <w:t>Chacun a ses préférences concernant cette œuvre magistrale, pour ma part, j</w:t>
            </w:r>
            <w:r>
              <w:rPr>
                <w:noProof/>
              </w:rPr>
              <w:t xml:space="preserve">e m’attacherais à détailler les intéractions entre les personnages du premier film historique de George Lucas, à savoir </w:t>
            </w:r>
            <w:r w:rsidRPr="00C52EDC">
              <w:rPr>
                <w:i/>
                <w:iCs/>
                <w:noProof/>
              </w:rPr>
              <w:t>Star Wars – Episode 4 – Un Nouvel Espoir</w:t>
            </w:r>
            <w:r>
              <w:rPr>
                <w:noProof/>
              </w:rPr>
              <w:t>. Cet épisode pose selon moi les bases de toute l’histoire développée par Lucas,</w:t>
            </w:r>
            <w:r w:rsidR="00647625">
              <w:rPr>
                <w:noProof/>
              </w:rPr>
              <w:t xml:space="preserve"> que ce soit pour la trilogie historique, ou pour les 2 autres qui se placeront historiquement avant puis après ce premier opus. Aussi,</w:t>
            </w:r>
            <w:r>
              <w:rPr>
                <w:noProof/>
              </w:rPr>
              <w:t xml:space="preserve"> il est donc intéressant de comprendre comment les intéractions et le réseau social</w:t>
            </w:r>
            <w:r w:rsidR="00647625">
              <w:rPr>
                <w:noProof/>
              </w:rPr>
              <w:t xml:space="preserve"> qui en découle</w:t>
            </w:r>
            <w:r w:rsidR="00F31D03">
              <w:rPr>
                <w:noProof/>
              </w:rPr>
              <w:t xml:space="preserve"> entre les personnages</w:t>
            </w:r>
            <w:r>
              <w:rPr>
                <w:noProof/>
              </w:rPr>
              <w:t xml:space="preserve"> se présente dans ce film.</w:t>
            </w:r>
          </w:p>
          <w:p w14:paraId="70475848" w14:textId="092EBA28" w:rsidR="00C52EDC" w:rsidRDefault="00C52EDC" w:rsidP="00FD774D">
            <w:pPr>
              <w:jc w:val="both"/>
              <w:rPr>
                <w:noProof/>
              </w:rPr>
            </w:pPr>
          </w:p>
          <w:p w14:paraId="60A84A99" w14:textId="730CA4F1" w:rsidR="00C52EDC" w:rsidRPr="00AD24B0" w:rsidRDefault="00C52EDC" w:rsidP="00FD774D">
            <w:pPr>
              <w:jc w:val="both"/>
              <w:rPr>
                <w:b/>
                <w:bCs/>
                <w:noProof/>
              </w:rPr>
            </w:pPr>
            <w:r w:rsidRPr="00AD24B0">
              <w:rPr>
                <w:b/>
                <w:bCs/>
                <w:noProof/>
              </w:rPr>
              <w:t>Contenu du fichier :</w:t>
            </w:r>
            <w:r w:rsidR="00903135">
              <w:rPr>
                <w:b/>
                <w:bCs/>
                <w:noProof/>
              </w:rPr>
              <w:t xml:space="preserve"> </w:t>
            </w:r>
            <w:sdt>
              <w:sdtPr>
                <w:rPr>
                  <w:b/>
                  <w:bCs/>
                  <w:noProof/>
                </w:rPr>
                <w:id w:val="1209767236"/>
                <w:citation/>
              </w:sdtPr>
              <w:sdtEndPr/>
              <w:sdtContent>
                <w:r w:rsidR="00903135">
                  <w:rPr>
                    <w:b/>
                    <w:bCs/>
                    <w:noProof/>
                  </w:rPr>
                  <w:fldChar w:fldCharType="begin"/>
                </w:r>
                <w:r w:rsidR="00903135">
                  <w:rPr>
                    <w:b/>
                    <w:bCs/>
                    <w:noProof/>
                  </w:rPr>
                  <w:instrText xml:space="preserve">CITATION Ruc20 \l 1036 </w:instrText>
                </w:r>
                <w:r w:rsidR="00903135">
                  <w:rPr>
                    <w:b/>
                    <w:bCs/>
                    <w:noProof/>
                  </w:rPr>
                  <w:fldChar w:fldCharType="separate"/>
                </w:r>
                <w:r w:rsidR="00903135">
                  <w:rPr>
                    <w:noProof/>
                  </w:rPr>
                  <w:t>(Bhatia, 2020)</w:t>
                </w:r>
                <w:r w:rsidR="00903135">
                  <w:rPr>
                    <w:b/>
                    <w:bCs/>
                    <w:noProof/>
                  </w:rPr>
                  <w:fldChar w:fldCharType="end"/>
                </w:r>
              </w:sdtContent>
            </w:sdt>
          </w:p>
          <w:p w14:paraId="5D7B6B2B" w14:textId="25BE6BA0" w:rsidR="00C52EDC" w:rsidRDefault="00C52EDC" w:rsidP="00C52EDC">
            <w:pPr>
              <w:pStyle w:val="Paragraphedeliste"/>
              <w:numPr>
                <w:ilvl w:val="0"/>
                <w:numId w:val="1"/>
              </w:numPr>
              <w:jc w:val="both"/>
              <w:rPr>
                <w:noProof/>
              </w:rPr>
            </w:pPr>
            <w:r w:rsidRPr="00AB4A7C">
              <w:rPr>
                <w:i/>
                <w:iCs/>
                <w:noProof/>
              </w:rPr>
              <w:t>starwars-episode-N-interactions.json</w:t>
            </w:r>
            <w:r>
              <w:rPr>
                <w:noProof/>
              </w:rPr>
              <w:t xml:space="preserve"> </w:t>
            </w:r>
            <w:r w:rsidR="007D2597">
              <w:rPr>
                <w:noProof/>
              </w:rPr>
              <w:t>contient les intéractions sociales entre les personnages extrait de l’</w:t>
            </w:r>
            <w:r>
              <w:rPr>
                <w:noProof/>
              </w:rPr>
              <w:t xml:space="preserve">Episode N, </w:t>
            </w:r>
            <w:r w:rsidR="007D2597">
              <w:rPr>
                <w:noProof/>
              </w:rPr>
              <w:t>où les liens entre les personnages sont définis par le nombre de fois où les personnages parlent ensemble dans une même scène.</w:t>
            </w:r>
          </w:p>
          <w:p w14:paraId="1EE01244" w14:textId="24FD45DB" w:rsidR="00C52EDC" w:rsidRDefault="00C52EDC" w:rsidP="00C52EDC">
            <w:pPr>
              <w:pStyle w:val="Paragraphedeliste"/>
              <w:numPr>
                <w:ilvl w:val="0"/>
                <w:numId w:val="1"/>
              </w:numPr>
              <w:jc w:val="both"/>
              <w:rPr>
                <w:noProof/>
              </w:rPr>
            </w:pPr>
            <w:r w:rsidRPr="00AB4A7C">
              <w:rPr>
                <w:i/>
                <w:iCs/>
                <w:noProof/>
              </w:rPr>
              <w:t>starwars-episode-N-mentions.json</w:t>
            </w:r>
            <w:r>
              <w:rPr>
                <w:noProof/>
              </w:rPr>
              <w:t xml:space="preserve"> </w:t>
            </w:r>
            <w:r w:rsidR="007D2597">
              <w:rPr>
                <w:noProof/>
              </w:rPr>
              <w:t>contient les intéractions sociales entre les personnages extrait de l’Episode N, où les liens entre les personnages sont définis par le nombre de fois où les personnages sont mentionné ensemble dans une même scène</w:t>
            </w:r>
            <w:r>
              <w:rPr>
                <w:noProof/>
              </w:rPr>
              <w:t>.</w:t>
            </w:r>
          </w:p>
          <w:p w14:paraId="74458814" w14:textId="6DEB477D" w:rsidR="00C52EDC" w:rsidRDefault="00C52EDC" w:rsidP="00C52EDC">
            <w:pPr>
              <w:pStyle w:val="Paragraphedeliste"/>
              <w:numPr>
                <w:ilvl w:val="0"/>
                <w:numId w:val="1"/>
              </w:numPr>
              <w:jc w:val="both"/>
              <w:rPr>
                <w:noProof/>
              </w:rPr>
            </w:pPr>
            <w:r w:rsidRPr="00AB4A7C">
              <w:rPr>
                <w:i/>
                <w:iCs/>
                <w:noProof/>
              </w:rPr>
              <w:t>starwars-episode-N-interactions-allCharacters.json</w:t>
            </w:r>
            <w:r>
              <w:rPr>
                <w:noProof/>
              </w:rPr>
              <w:t xml:space="preserve"> </w:t>
            </w:r>
            <w:r w:rsidR="003716C2">
              <w:rPr>
                <w:noProof/>
              </w:rPr>
              <w:t>correspond au réseau d’</w:t>
            </w:r>
            <w:r>
              <w:rPr>
                <w:noProof/>
              </w:rPr>
              <w:t xml:space="preserve">interactions </w:t>
            </w:r>
            <w:r w:rsidR="003716C2">
              <w:rPr>
                <w:noProof/>
              </w:rPr>
              <w:t>avec</w:t>
            </w:r>
            <w:r>
              <w:rPr>
                <w:noProof/>
              </w:rPr>
              <w:t xml:space="preserve"> R2-D2 </w:t>
            </w:r>
            <w:r w:rsidR="003716C2">
              <w:rPr>
                <w:noProof/>
              </w:rPr>
              <w:t xml:space="preserve">et </w:t>
            </w:r>
            <w:r>
              <w:rPr>
                <w:noProof/>
              </w:rPr>
              <w:t xml:space="preserve"> Chewbacca</w:t>
            </w:r>
            <w:r w:rsidR="003716C2">
              <w:rPr>
                <w:noProof/>
              </w:rPr>
              <w:t xml:space="preserve"> ajouté à partir du réseau de</w:t>
            </w:r>
            <w:r>
              <w:rPr>
                <w:noProof/>
              </w:rPr>
              <w:t xml:space="preserve"> mentions.</w:t>
            </w:r>
          </w:p>
          <w:p w14:paraId="2781E0A0" w14:textId="274ED176" w:rsidR="00C52EDC" w:rsidRDefault="00C52EDC" w:rsidP="00C52EDC">
            <w:pPr>
              <w:pStyle w:val="Paragraphedeliste"/>
              <w:numPr>
                <w:ilvl w:val="0"/>
                <w:numId w:val="1"/>
              </w:numPr>
              <w:jc w:val="both"/>
              <w:rPr>
                <w:noProof/>
              </w:rPr>
            </w:pPr>
            <w:r w:rsidRPr="00AB4A7C">
              <w:rPr>
                <w:i/>
                <w:iCs/>
                <w:noProof/>
              </w:rPr>
              <w:t>starwars-full-…</w:t>
            </w:r>
            <w:r>
              <w:rPr>
                <w:noProof/>
              </w:rPr>
              <w:t xml:space="preserve"> </w:t>
            </w:r>
            <w:r w:rsidR="003716C2">
              <w:rPr>
                <w:noProof/>
              </w:rPr>
              <w:t>contient l’ensemble des réseaux sociaux correspondants pour l’ensemble des épisodes</w:t>
            </w:r>
            <w:r>
              <w:rPr>
                <w:noProof/>
              </w:rPr>
              <w:t>.</w:t>
            </w:r>
          </w:p>
          <w:p w14:paraId="6718E04D" w14:textId="77777777" w:rsidR="00C52EDC" w:rsidRDefault="00C52EDC" w:rsidP="00C52EDC">
            <w:pPr>
              <w:jc w:val="both"/>
              <w:rPr>
                <w:noProof/>
              </w:rPr>
            </w:pPr>
          </w:p>
          <w:p w14:paraId="4BCCCED7" w14:textId="30AAE58C" w:rsidR="00C52EDC" w:rsidRDefault="00C52EDC" w:rsidP="00C52EDC">
            <w:pPr>
              <w:jc w:val="both"/>
              <w:rPr>
                <w:noProof/>
              </w:rPr>
            </w:pPr>
            <w:r w:rsidRPr="00647625">
              <w:rPr>
                <w:b/>
                <w:bCs/>
                <w:noProof/>
              </w:rPr>
              <w:t>Nœuds</w:t>
            </w:r>
            <w:r>
              <w:rPr>
                <w:noProof/>
              </w:rPr>
              <w:t> :</w:t>
            </w:r>
          </w:p>
          <w:p w14:paraId="34B1423D" w14:textId="2500A360" w:rsidR="00C52EDC" w:rsidRDefault="00C52EDC" w:rsidP="00C52EDC">
            <w:pPr>
              <w:pStyle w:val="Paragraphedeliste"/>
              <w:numPr>
                <w:ilvl w:val="0"/>
                <w:numId w:val="1"/>
              </w:numPr>
              <w:jc w:val="both"/>
              <w:rPr>
                <w:noProof/>
              </w:rPr>
            </w:pPr>
            <w:r w:rsidRPr="00AB4A7C">
              <w:rPr>
                <w:i/>
                <w:iCs/>
                <w:noProof/>
              </w:rPr>
              <w:t>name</w:t>
            </w:r>
            <w:r w:rsidR="003716C2">
              <w:rPr>
                <w:noProof/>
              </w:rPr>
              <w:t xml:space="preserve"> </w:t>
            </w:r>
            <w:r>
              <w:rPr>
                <w:noProof/>
              </w:rPr>
              <w:t xml:space="preserve">: </w:t>
            </w:r>
            <w:r w:rsidR="003716C2">
              <w:rPr>
                <w:noProof/>
              </w:rPr>
              <w:t>Nom du personnage (chaine de caractères)</w:t>
            </w:r>
          </w:p>
          <w:p w14:paraId="665CE5EC" w14:textId="24885E10" w:rsidR="00C52EDC" w:rsidRDefault="00C52EDC" w:rsidP="00C52EDC">
            <w:pPr>
              <w:pStyle w:val="Paragraphedeliste"/>
              <w:numPr>
                <w:ilvl w:val="0"/>
                <w:numId w:val="1"/>
              </w:numPr>
              <w:jc w:val="both"/>
              <w:rPr>
                <w:noProof/>
              </w:rPr>
            </w:pPr>
            <w:r w:rsidRPr="00AB4A7C">
              <w:rPr>
                <w:i/>
                <w:iCs/>
                <w:noProof/>
              </w:rPr>
              <w:t>value</w:t>
            </w:r>
            <w:r w:rsidR="003716C2">
              <w:rPr>
                <w:noProof/>
              </w:rPr>
              <w:t xml:space="preserve"> </w:t>
            </w:r>
            <w:r>
              <w:rPr>
                <w:noProof/>
              </w:rPr>
              <w:t xml:space="preserve">: </w:t>
            </w:r>
            <w:r w:rsidR="003716C2">
              <w:rPr>
                <w:noProof/>
              </w:rPr>
              <w:t>Nombre de</w:t>
            </w:r>
            <w:r>
              <w:rPr>
                <w:noProof/>
              </w:rPr>
              <w:t xml:space="preserve"> sc</w:t>
            </w:r>
            <w:r w:rsidR="003716C2">
              <w:rPr>
                <w:noProof/>
              </w:rPr>
              <w:t>è</w:t>
            </w:r>
            <w:r>
              <w:rPr>
                <w:noProof/>
              </w:rPr>
              <w:t>nes</w:t>
            </w:r>
            <w:r w:rsidR="003716C2">
              <w:rPr>
                <w:noProof/>
              </w:rPr>
              <w:t xml:space="preserve"> où le personnage apparaît</w:t>
            </w:r>
          </w:p>
          <w:p w14:paraId="7D172B1E" w14:textId="21F58DD9" w:rsidR="00C52EDC" w:rsidRDefault="00C52EDC" w:rsidP="00C52EDC">
            <w:pPr>
              <w:pStyle w:val="Paragraphedeliste"/>
              <w:numPr>
                <w:ilvl w:val="0"/>
                <w:numId w:val="1"/>
              </w:numPr>
              <w:jc w:val="both"/>
              <w:rPr>
                <w:noProof/>
              </w:rPr>
            </w:pPr>
            <w:r w:rsidRPr="00AB4A7C">
              <w:rPr>
                <w:i/>
                <w:iCs/>
                <w:noProof/>
              </w:rPr>
              <w:t>colour</w:t>
            </w:r>
            <w:r w:rsidR="003716C2">
              <w:rPr>
                <w:noProof/>
              </w:rPr>
              <w:t xml:space="preserve"> </w:t>
            </w:r>
            <w:r>
              <w:rPr>
                <w:noProof/>
              </w:rPr>
              <w:t>: Co</w:t>
            </w:r>
            <w:r w:rsidR="000029CF">
              <w:rPr>
                <w:noProof/>
              </w:rPr>
              <w:t>u</w:t>
            </w:r>
            <w:r>
              <w:rPr>
                <w:noProof/>
              </w:rPr>
              <w:t>l</w:t>
            </w:r>
            <w:r w:rsidR="003716C2">
              <w:rPr>
                <w:noProof/>
              </w:rPr>
              <w:t>eur</w:t>
            </w:r>
            <w:r>
              <w:rPr>
                <w:noProof/>
              </w:rPr>
              <w:t xml:space="preserve"> </w:t>
            </w:r>
            <w:r w:rsidR="003716C2">
              <w:rPr>
                <w:noProof/>
              </w:rPr>
              <w:t>dans</w:t>
            </w:r>
            <w:r>
              <w:rPr>
                <w:noProof/>
              </w:rPr>
              <w:t xml:space="preserve"> </w:t>
            </w:r>
            <w:r w:rsidR="003716C2">
              <w:rPr>
                <w:noProof/>
              </w:rPr>
              <w:t>la</w:t>
            </w:r>
            <w:r>
              <w:rPr>
                <w:noProof/>
              </w:rPr>
              <w:t xml:space="preserve"> visuali</w:t>
            </w:r>
            <w:r w:rsidR="003716C2">
              <w:rPr>
                <w:noProof/>
              </w:rPr>
              <w:t>s</w:t>
            </w:r>
            <w:r>
              <w:rPr>
                <w:noProof/>
              </w:rPr>
              <w:t>ation</w:t>
            </w:r>
          </w:p>
          <w:p w14:paraId="704C9C28" w14:textId="7DC428D1" w:rsidR="00C52EDC" w:rsidRDefault="00C52EDC" w:rsidP="00C52EDC">
            <w:pPr>
              <w:jc w:val="both"/>
              <w:rPr>
                <w:noProof/>
              </w:rPr>
            </w:pPr>
            <w:r w:rsidRPr="00647625">
              <w:rPr>
                <w:b/>
                <w:bCs/>
                <w:noProof/>
              </w:rPr>
              <w:t>Liens</w:t>
            </w:r>
            <w:r>
              <w:rPr>
                <w:noProof/>
              </w:rPr>
              <w:t xml:space="preserve"> (connexions entre les personnages) :</w:t>
            </w:r>
          </w:p>
          <w:p w14:paraId="5B01DBC5" w14:textId="15FD71B5" w:rsidR="003716C2" w:rsidRDefault="00C52EDC" w:rsidP="003716C2">
            <w:pPr>
              <w:pStyle w:val="Paragraphedeliste"/>
              <w:numPr>
                <w:ilvl w:val="0"/>
                <w:numId w:val="1"/>
              </w:numPr>
              <w:jc w:val="both"/>
              <w:rPr>
                <w:noProof/>
              </w:rPr>
            </w:pPr>
            <w:r w:rsidRPr="00AB4A7C">
              <w:rPr>
                <w:i/>
                <w:iCs/>
                <w:noProof/>
              </w:rPr>
              <w:t>source</w:t>
            </w:r>
            <w:r w:rsidR="003716C2">
              <w:rPr>
                <w:noProof/>
              </w:rPr>
              <w:t xml:space="preserve"> </w:t>
            </w:r>
            <w:r>
              <w:rPr>
                <w:noProof/>
              </w:rPr>
              <w:t xml:space="preserve">: </w:t>
            </w:r>
            <w:r w:rsidR="003716C2">
              <w:rPr>
                <w:noProof/>
              </w:rPr>
              <w:t>clé d’index du personnage qui est l’un des sommets de l’arête. L</w:t>
            </w:r>
            <w:r w:rsidR="003716C2" w:rsidRPr="003716C2">
              <w:rPr>
                <w:noProof/>
              </w:rPr>
              <w:t>'ordre des nœuds est l'ordre dans lequel ils sont répertoriés dans l'élément « nœuds »</w:t>
            </w:r>
          </w:p>
          <w:p w14:paraId="6D4F6F5A" w14:textId="605C1DED" w:rsidR="00C52EDC" w:rsidRDefault="00C52EDC" w:rsidP="00C52EDC">
            <w:pPr>
              <w:pStyle w:val="Paragraphedeliste"/>
              <w:numPr>
                <w:ilvl w:val="0"/>
                <w:numId w:val="1"/>
              </w:numPr>
              <w:jc w:val="both"/>
              <w:rPr>
                <w:noProof/>
              </w:rPr>
            </w:pPr>
            <w:r w:rsidRPr="00AB4A7C">
              <w:rPr>
                <w:i/>
                <w:iCs/>
                <w:noProof/>
              </w:rPr>
              <w:t>target</w:t>
            </w:r>
            <w:r w:rsidR="003716C2">
              <w:rPr>
                <w:noProof/>
              </w:rPr>
              <w:t xml:space="preserve"> </w:t>
            </w:r>
            <w:r>
              <w:rPr>
                <w:noProof/>
              </w:rPr>
              <w:t xml:space="preserve">: </w:t>
            </w:r>
            <w:r w:rsidR="003716C2">
              <w:rPr>
                <w:noProof/>
              </w:rPr>
              <w:t>clé d’index du personnage qui est l’autre sommet de l’arête</w:t>
            </w:r>
            <w:r>
              <w:rPr>
                <w:noProof/>
              </w:rPr>
              <w:t>.</w:t>
            </w:r>
          </w:p>
          <w:p w14:paraId="56A3ACD7" w14:textId="67CAC2F9" w:rsidR="00C52EDC" w:rsidRDefault="00AB4A7C" w:rsidP="00C52EDC">
            <w:pPr>
              <w:pStyle w:val="Paragraphedeliste"/>
              <w:numPr>
                <w:ilvl w:val="0"/>
                <w:numId w:val="1"/>
              </w:numPr>
              <w:jc w:val="both"/>
              <w:rPr>
                <w:noProof/>
              </w:rPr>
            </w:pPr>
            <w:r w:rsidRPr="00AB4A7C">
              <w:rPr>
                <w:i/>
                <w:iCs/>
                <w:noProof/>
              </w:rPr>
              <w:t>v</w:t>
            </w:r>
            <w:r w:rsidR="00C52EDC" w:rsidRPr="00AB4A7C">
              <w:rPr>
                <w:i/>
                <w:iCs/>
                <w:noProof/>
              </w:rPr>
              <w:t>alue</w:t>
            </w:r>
            <w:r w:rsidR="003716C2">
              <w:rPr>
                <w:noProof/>
              </w:rPr>
              <w:t xml:space="preserve"> </w:t>
            </w:r>
            <w:r w:rsidR="00C52EDC">
              <w:rPr>
                <w:noProof/>
              </w:rPr>
              <w:t>: N</w:t>
            </w:r>
            <w:r w:rsidR="003716C2">
              <w:rPr>
                <w:noProof/>
              </w:rPr>
              <w:t>o</w:t>
            </w:r>
            <w:r w:rsidR="00C52EDC">
              <w:rPr>
                <w:noProof/>
              </w:rPr>
              <w:t>mb</w:t>
            </w:r>
            <w:r w:rsidR="003716C2">
              <w:rPr>
                <w:noProof/>
              </w:rPr>
              <w:t>re</w:t>
            </w:r>
            <w:r w:rsidR="00C52EDC">
              <w:rPr>
                <w:noProof/>
              </w:rPr>
              <w:t xml:space="preserve"> </w:t>
            </w:r>
            <w:r w:rsidR="003716C2">
              <w:rPr>
                <w:noProof/>
              </w:rPr>
              <w:t>de</w:t>
            </w:r>
            <w:r w:rsidR="00C52EDC">
              <w:rPr>
                <w:noProof/>
              </w:rPr>
              <w:t xml:space="preserve"> sc</w:t>
            </w:r>
            <w:r w:rsidR="003716C2">
              <w:rPr>
                <w:noProof/>
              </w:rPr>
              <w:t>è</w:t>
            </w:r>
            <w:r w:rsidR="00C52EDC">
              <w:rPr>
                <w:noProof/>
              </w:rPr>
              <w:t xml:space="preserve">nes </w:t>
            </w:r>
            <w:r w:rsidR="003716C2">
              <w:rPr>
                <w:noProof/>
              </w:rPr>
              <w:t>où</w:t>
            </w:r>
            <w:r w:rsidR="00C52EDC">
              <w:rPr>
                <w:noProof/>
              </w:rPr>
              <w:t xml:space="preserve"> </w:t>
            </w:r>
            <w:r w:rsidR="003716C2">
              <w:rPr>
                <w:noProof/>
              </w:rPr>
              <w:t>l</w:t>
            </w:r>
            <w:r w:rsidR="00C52EDC">
              <w:rPr>
                <w:noProof/>
              </w:rPr>
              <w:t>e “</w:t>
            </w:r>
            <w:r w:rsidR="003716C2">
              <w:rPr>
                <w:noProof/>
              </w:rPr>
              <w:t xml:space="preserve">personnage </w:t>
            </w:r>
            <w:r w:rsidR="00C52EDC">
              <w:rPr>
                <w:noProof/>
              </w:rPr>
              <w:t xml:space="preserve">source” </w:t>
            </w:r>
            <w:r w:rsidR="00001BDF">
              <w:rPr>
                <w:noProof/>
              </w:rPr>
              <w:t>et le</w:t>
            </w:r>
            <w:r w:rsidR="00C52EDC">
              <w:rPr>
                <w:noProof/>
              </w:rPr>
              <w:t xml:space="preserve"> “</w:t>
            </w:r>
            <w:r w:rsidR="00001BDF">
              <w:rPr>
                <w:noProof/>
              </w:rPr>
              <w:t>personnage cible (target)</w:t>
            </w:r>
            <w:r w:rsidR="00C52EDC">
              <w:rPr>
                <w:noProof/>
              </w:rPr>
              <w:t xml:space="preserve">” </w:t>
            </w:r>
            <w:r w:rsidR="00001BDF">
              <w:rPr>
                <w:noProof/>
              </w:rPr>
              <w:t>du lien apparaissent ensemble</w:t>
            </w:r>
            <w:r w:rsidR="00C52EDC">
              <w:rPr>
                <w:noProof/>
              </w:rPr>
              <w:t>.</w:t>
            </w:r>
          </w:p>
          <w:p w14:paraId="14A52CC2" w14:textId="77777777" w:rsidR="00647625" w:rsidRDefault="00647625" w:rsidP="00C52EDC">
            <w:pPr>
              <w:jc w:val="both"/>
              <w:rPr>
                <w:noProof/>
              </w:rPr>
            </w:pPr>
          </w:p>
          <w:p w14:paraId="72840589" w14:textId="48ABF102" w:rsidR="00C52EDC" w:rsidRDefault="00001BDF" w:rsidP="00C52EDC">
            <w:pPr>
              <w:jc w:val="both"/>
              <w:rPr>
                <w:noProof/>
              </w:rPr>
            </w:pPr>
            <w:r>
              <w:rPr>
                <w:noProof/>
              </w:rPr>
              <w:t>Le réseau n’est pas dirigé et chaque personnage représentent arbitrairement la source ou la cible, ils correspondent simplement aux deux sommets d’un lien</w:t>
            </w:r>
            <w:r w:rsidR="00C52EDC">
              <w:rPr>
                <w:noProof/>
              </w:rPr>
              <w:t>.</w:t>
            </w:r>
          </w:p>
          <w:p w14:paraId="0749A2A3" w14:textId="2EF0F094" w:rsidR="00EA0367" w:rsidRDefault="00EA0367" w:rsidP="00C52EDC">
            <w:pPr>
              <w:jc w:val="both"/>
              <w:rPr>
                <w:noProof/>
              </w:rPr>
            </w:pPr>
          </w:p>
          <w:p w14:paraId="6C4A1B6E" w14:textId="720B379B" w:rsidR="00EA0367" w:rsidRDefault="00EA0367" w:rsidP="00C52EDC">
            <w:pPr>
              <w:jc w:val="both"/>
              <w:rPr>
                <w:noProof/>
              </w:rPr>
            </w:pPr>
          </w:p>
          <w:p w14:paraId="33611DD6" w14:textId="2FC25D34" w:rsidR="00EA0367" w:rsidRDefault="00EA0367" w:rsidP="00C52EDC">
            <w:pPr>
              <w:jc w:val="both"/>
              <w:rPr>
                <w:noProof/>
              </w:rPr>
            </w:pPr>
          </w:p>
          <w:p w14:paraId="4E7E7226" w14:textId="63EE08F9" w:rsidR="00EA0367" w:rsidRDefault="00EA0367" w:rsidP="00C52EDC">
            <w:pPr>
              <w:jc w:val="both"/>
              <w:rPr>
                <w:noProof/>
              </w:rPr>
            </w:pPr>
          </w:p>
          <w:p w14:paraId="3DDB2B3F" w14:textId="1C16F438" w:rsidR="00EA0367" w:rsidRDefault="00EA0367" w:rsidP="00C52EDC">
            <w:pPr>
              <w:jc w:val="both"/>
              <w:rPr>
                <w:noProof/>
              </w:rPr>
            </w:pPr>
          </w:p>
          <w:p w14:paraId="37A3C423" w14:textId="20A84A9C" w:rsidR="00EA0367" w:rsidRDefault="00EA0367" w:rsidP="00C52EDC">
            <w:pPr>
              <w:jc w:val="both"/>
              <w:rPr>
                <w:noProof/>
              </w:rPr>
            </w:pPr>
          </w:p>
          <w:p w14:paraId="7342F89E" w14:textId="6B48BD35" w:rsidR="00EA0367" w:rsidRDefault="00EA0367" w:rsidP="00C52EDC">
            <w:pPr>
              <w:jc w:val="both"/>
              <w:rPr>
                <w:noProof/>
              </w:rPr>
            </w:pPr>
          </w:p>
          <w:p w14:paraId="608F852D" w14:textId="7CF4F0FA" w:rsidR="00EA0367" w:rsidRDefault="00EA0367" w:rsidP="00C52EDC">
            <w:pPr>
              <w:jc w:val="both"/>
              <w:rPr>
                <w:noProof/>
              </w:rPr>
            </w:pPr>
          </w:p>
          <w:p w14:paraId="5BCD9AA8" w14:textId="79B31856" w:rsidR="00EA0367" w:rsidRDefault="00EA0367" w:rsidP="00C52EDC">
            <w:pPr>
              <w:jc w:val="both"/>
              <w:rPr>
                <w:noProof/>
              </w:rPr>
            </w:pPr>
          </w:p>
          <w:p w14:paraId="66B99E5D" w14:textId="79FD5130" w:rsidR="00EA0367" w:rsidRDefault="00EA0367" w:rsidP="00C52EDC">
            <w:pPr>
              <w:jc w:val="both"/>
              <w:rPr>
                <w:noProof/>
              </w:rPr>
            </w:pPr>
          </w:p>
          <w:p w14:paraId="0620A4DD" w14:textId="2D6160AB" w:rsidR="00EA0367" w:rsidRDefault="00EA0367" w:rsidP="00C52EDC">
            <w:pPr>
              <w:jc w:val="both"/>
              <w:rPr>
                <w:noProof/>
              </w:rPr>
            </w:pPr>
          </w:p>
          <w:p w14:paraId="0BC6444F" w14:textId="5037496A" w:rsidR="00EA0367" w:rsidRDefault="00EA0367" w:rsidP="00C52EDC">
            <w:pPr>
              <w:jc w:val="both"/>
              <w:rPr>
                <w:noProof/>
              </w:rPr>
            </w:pPr>
          </w:p>
          <w:p w14:paraId="7408429E" w14:textId="77777777" w:rsidR="00EA0367" w:rsidRDefault="00EA0367" w:rsidP="00C52EDC">
            <w:pPr>
              <w:jc w:val="both"/>
              <w:rPr>
                <w:noProof/>
              </w:rPr>
            </w:pPr>
          </w:p>
          <w:p w14:paraId="18EC713F" w14:textId="1BFC473B" w:rsidR="00B92E52" w:rsidRPr="00B92E52" w:rsidRDefault="00B92E52" w:rsidP="008836CB">
            <w:pPr>
              <w:jc w:val="both"/>
            </w:pPr>
          </w:p>
        </w:tc>
        <w:tc>
          <w:tcPr>
            <w:tcW w:w="425" w:type="dxa"/>
            <w:shd w:val="clear" w:color="auto" w:fill="FFD1D1" w:themeFill="accent4"/>
          </w:tcPr>
          <w:p w14:paraId="41C13F26" w14:textId="77777777" w:rsidR="00B92E52" w:rsidRPr="006B7126" w:rsidRDefault="00B92E52" w:rsidP="00B92E52">
            <w:pPr>
              <w:rPr>
                <w:noProof/>
              </w:rPr>
            </w:pPr>
          </w:p>
        </w:tc>
      </w:tr>
      <w:tr w:rsidR="00E31D71" w:rsidRPr="006B7126" w14:paraId="61BBA822" w14:textId="77777777" w:rsidTr="008264DE">
        <w:trPr>
          <w:trHeight w:val="3459"/>
        </w:trPr>
        <w:tc>
          <w:tcPr>
            <w:tcW w:w="426" w:type="dxa"/>
            <w:shd w:val="clear" w:color="auto" w:fill="FFD1D1" w:themeFill="accent4"/>
          </w:tcPr>
          <w:p w14:paraId="75690A9D" w14:textId="77777777" w:rsidR="00E31D71" w:rsidRPr="006B7126" w:rsidRDefault="00E31D71" w:rsidP="00B92E52">
            <w:pPr>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1E150401" w14:textId="5E14188B" w:rsidR="00E31D71" w:rsidRPr="006B7126" w:rsidRDefault="00E31D71" w:rsidP="002C7EB3">
            <w:pPr>
              <w:pStyle w:val="Titre3"/>
              <w:jc w:val="both"/>
              <w:rPr>
                <w:rStyle w:val="Accentuation"/>
                <w:noProof/>
              </w:rPr>
            </w:pPr>
            <w:bookmarkStart w:id="19" w:name="_Toc75072314"/>
            <w:bookmarkStart w:id="20" w:name="_Toc75694035"/>
            <w:r>
              <w:rPr>
                <w:rStyle w:val="Accentuation"/>
                <w:noProof/>
              </w:rPr>
              <w:t>LA NOTION DE SIMILARITE</w:t>
            </w:r>
            <w:bookmarkEnd w:id="19"/>
            <w:bookmarkEnd w:id="20"/>
          </w:p>
          <w:p w14:paraId="3F325E17" w14:textId="77777777" w:rsidR="00AB4A7C" w:rsidRPr="006B7126" w:rsidRDefault="00AB4A7C" w:rsidP="00AB4A7C">
            <w:pPr>
              <w:pStyle w:val="Texte"/>
              <w:jc w:val="both"/>
              <w:rPr>
                <w:noProof/>
              </w:rPr>
            </w:pPr>
          </w:p>
          <w:p w14:paraId="0A506FA7" w14:textId="77777777" w:rsidR="00AB4A7C" w:rsidRDefault="00AB4A7C" w:rsidP="00AB4A7C">
            <w:pPr>
              <w:pStyle w:val="Titre3"/>
              <w:jc w:val="both"/>
              <w:rPr>
                <w:noProof/>
              </w:rPr>
            </w:pPr>
          </w:p>
          <w:p w14:paraId="772E7BEB" w14:textId="61E3A42D" w:rsidR="009B3F8A" w:rsidRDefault="002C7EB3" w:rsidP="002C7EB3">
            <w:pPr>
              <w:jc w:val="both"/>
              <w:rPr>
                <w:noProof/>
              </w:rPr>
            </w:pPr>
            <w:r>
              <w:rPr>
                <w:noProof/>
              </w:rPr>
              <w:t xml:space="preserve">Dans l’analyse des données proposées, il est intéressant de mettre en évidence des </w:t>
            </w:r>
            <w:r w:rsidRPr="007C1873">
              <w:rPr>
                <w:b/>
                <w:bCs/>
                <w:noProof/>
              </w:rPr>
              <w:t>similarités</w:t>
            </w:r>
            <w:r>
              <w:rPr>
                <w:noProof/>
              </w:rPr>
              <w:t xml:space="preserve">, </w:t>
            </w:r>
            <w:r w:rsidR="00393F9C">
              <w:rPr>
                <w:noProof/>
              </w:rPr>
              <w:t xml:space="preserve">et </w:t>
            </w:r>
            <w:r>
              <w:rPr>
                <w:noProof/>
              </w:rPr>
              <w:t>comprendre ainsi ce qui permet de créer des liens entre les personnages de la saga</w:t>
            </w:r>
            <w:r w:rsidR="009B3F8A">
              <w:rPr>
                <w:noProof/>
              </w:rPr>
              <w:t xml:space="preserve"> Star Wars</w:t>
            </w:r>
            <w:r>
              <w:rPr>
                <w:noProof/>
              </w:rPr>
              <w:t xml:space="preserve">. </w:t>
            </w:r>
          </w:p>
          <w:p w14:paraId="751E3A3C" w14:textId="77777777" w:rsidR="00393F9C" w:rsidRDefault="00393F9C" w:rsidP="002C7EB3">
            <w:pPr>
              <w:jc w:val="both"/>
              <w:rPr>
                <w:noProof/>
              </w:rPr>
            </w:pPr>
          </w:p>
          <w:p w14:paraId="23841FC8" w14:textId="23ACF6E6" w:rsidR="009B3F8A" w:rsidRDefault="002C7EB3" w:rsidP="002C7EB3">
            <w:pPr>
              <w:jc w:val="both"/>
              <w:rPr>
                <w:noProof/>
              </w:rPr>
            </w:pPr>
            <w:r>
              <w:rPr>
                <w:noProof/>
              </w:rPr>
              <w:t>En sciences sociales, on met en évidence</w:t>
            </w:r>
            <w:r w:rsidR="00D52CB2">
              <w:rPr>
                <w:noProof/>
              </w:rPr>
              <w:t>,</w:t>
            </w:r>
            <w:r>
              <w:rPr>
                <w:noProof/>
              </w:rPr>
              <w:t xml:space="preserve"> </w:t>
            </w:r>
            <w:r w:rsidR="00D52CB2">
              <w:rPr>
                <w:noProof/>
              </w:rPr>
              <w:t xml:space="preserve">par exemple, </w:t>
            </w:r>
            <w:r>
              <w:rPr>
                <w:noProof/>
              </w:rPr>
              <w:t xml:space="preserve">les classes sociales pour procéder à une analyse et tirer partie de </w:t>
            </w:r>
            <w:r w:rsidRPr="00393F9C">
              <w:rPr>
                <w:b/>
                <w:bCs/>
                <w:noProof/>
              </w:rPr>
              <w:t>comportements similaires ou différenciants</w:t>
            </w:r>
            <w:r>
              <w:rPr>
                <w:noProof/>
              </w:rPr>
              <w:t xml:space="preserve"> </w:t>
            </w:r>
            <w:r w:rsidR="00D52CB2">
              <w:rPr>
                <w:noProof/>
              </w:rPr>
              <w:t>afin</w:t>
            </w:r>
            <w:r>
              <w:rPr>
                <w:noProof/>
              </w:rPr>
              <w:t xml:space="preserve"> </w:t>
            </w:r>
            <w:r w:rsidR="00D52CB2">
              <w:rPr>
                <w:noProof/>
              </w:rPr>
              <w:t>d’</w:t>
            </w:r>
            <w:r>
              <w:rPr>
                <w:noProof/>
              </w:rPr>
              <w:t xml:space="preserve">en dresser une vue plus générale. </w:t>
            </w:r>
            <w:sdt>
              <w:sdtPr>
                <w:rPr>
                  <w:noProof/>
                </w:rPr>
                <w:id w:val="-727685187"/>
                <w:citation/>
              </w:sdtPr>
              <w:sdtEndPr/>
              <w:sdtContent>
                <w:r w:rsidR="00D52CB2">
                  <w:rPr>
                    <w:noProof/>
                  </w:rPr>
                  <w:fldChar w:fldCharType="begin"/>
                </w:r>
                <w:r w:rsidR="00D52CB2">
                  <w:rPr>
                    <w:noProof/>
                  </w:rPr>
                  <w:instrText xml:space="preserve"> CITATION Wik \l 1036 </w:instrText>
                </w:r>
                <w:r w:rsidR="00D52CB2">
                  <w:rPr>
                    <w:noProof/>
                  </w:rPr>
                  <w:fldChar w:fldCharType="separate"/>
                </w:r>
                <w:r w:rsidR="00D52CB2">
                  <w:rPr>
                    <w:noProof/>
                  </w:rPr>
                  <w:t>(Wikipedia, s.d.)</w:t>
                </w:r>
                <w:r w:rsidR="00D52CB2">
                  <w:rPr>
                    <w:noProof/>
                  </w:rPr>
                  <w:fldChar w:fldCharType="end"/>
                </w:r>
              </w:sdtContent>
            </w:sdt>
          </w:p>
          <w:p w14:paraId="3D88ACFF" w14:textId="77777777" w:rsidR="00393F9C" w:rsidRDefault="00393F9C" w:rsidP="002C7EB3">
            <w:pPr>
              <w:jc w:val="both"/>
              <w:rPr>
                <w:noProof/>
              </w:rPr>
            </w:pPr>
          </w:p>
          <w:p w14:paraId="25E4CFDD" w14:textId="6CB57B3A" w:rsidR="002C7EB3" w:rsidRDefault="002C7EB3" w:rsidP="002C7EB3">
            <w:pPr>
              <w:jc w:val="both"/>
              <w:rPr>
                <w:noProof/>
              </w:rPr>
            </w:pPr>
            <w:r>
              <w:rPr>
                <w:noProof/>
              </w:rPr>
              <w:t xml:space="preserve">Il conviendra donc de porter un regard sur </w:t>
            </w:r>
            <w:r w:rsidR="009B3F8A">
              <w:rPr>
                <w:noProof/>
              </w:rPr>
              <w:t xml:space="preserve">le réseau de relations entre les personnages. </w:t>
            </w:r>
            <w:r w:rsidR="00D52CB2">
              <w:rPr>
                <w:noProof/>
              </w:rPr>
              <w:t>On pourrait se demander si</w:t>
            </w:r>
            <w:r w:rsidR="009B3F8A">
              <w:rPr>
                <w:noProof/>
              </w:rPr>
              <w:t xml:space="preserve"> les padawans ont tous les mêmes intéractions avec leur maître Jedi</w:t>
            </w:r>
            <w:r w:rsidR="00D52CB2">
              <w:rPr>
                <w:noProof/>
              </w:rPr>
              <w:t>.</w:t>
            </w:r>
            <w:r w:rsidR="009B3F8A">
              <w:rPr>
                <w:noProof/>
              </w:rPr>
              <w:t xml:space="preserve"> Luke</w:t>
            </w:r>
            <w:r w:rsidR="00D52CB2">
              <w:rPr>
                <w:noProof/>
              </w:rPr>
              <w:t xml:space="preserve"> Skywalker</w:t>
            </w:r>
            <w:r w:rsidR="009B3F8A">
              <w:rPr>
                <w:noProof/>
              </w:rPr>
              <w:t xml:space="preserve"> et </w:t>
            </w:r>
            <w:r w:rsidR="00D52CB2">
              <w:rPr>
                <w:noProof/>
              </w:rPr>
              <w:t xml:space="preserve">la Princesse </w:t>
            </w:r>
            <w:r w:rsidR="009B3F8A">
              <w:rPr>
                <w:noProof/>
              </w:rPr>
              <w:t>Leia</w:t>
            </w:r>
            <w:r w:rsidR="00D52CB2">
              <w:rPr>
                <w:noProof/>
              </w:rPr>
              <w:t>,</w:t>
            </w:r>
            <w:r w:rsidR="009B3F8A">
              <w:rPr>
                <w:noProof/>
              </w:rPr>
              <w:t xml:space="preserve"> les jumeaux d’Anakin et Padmé</w:t>
            </w:r>
            <w:r w:rsidR="00D52CB2">
              <w:rPr>
                <w:noProof/>
              </w:rPr>
              <w:t>,</w:t>
            </w:r>
            <w:r w:rsidR="009B3F8A">
              <w:rPr>
                <w:noProof/>
              </w:rPr>
              <w:t xml:space="preserve"> ont-ils les mêmes relations avec leur père</w:t>
            </w:r>
            <w:r w:rsidR="00D52CB2">
              <w:rPr>
                <w:noProof/>
              </w:rPr>
              <w:t>,</w:t>
            </w:r>
            <w:r w:rsidR="009B3F8A">
              <w:rPr>
                <w:noProof/>
              </w:rPr>
              <w:t xml:space="preserve"> passé du côté obscur de la Force, Darth Vador ?</w:t>
            </w:r>
            <w:r w:rsidR="00D52CB2">
              <w:rPr>
                <w:noProof/>
              </w:rPr>
              <w:t xml:space="preserve"> Retrouvera-t-on des similarités dans le réseau ainsi visualisé qui pourront être relié</w:t>
            </w:r>
            <w:r w:rsidR="00393F9C">
              <w:rPr>
                <w:noProof/>
              </w:rPr>
              <w:t>e</w:t>
            </w:r>
            <w:r w:rsidR="00D52CB2">
              <w:rPr>
                <w:noProof/>
              </w:rPr>
              <w:t xml:space="preserve">s à l’histoire du film, aux groupes sociaux, « ethniques », </w:t>
            </w:r>
            <w:r w:rsidR="00393F9C">
              <w:rPr>
                <w:noProof/>
              </w:rPr>
              <w:t xml:space="preserve">ou </w:t>
            </w:r>
            <w:r w:rsidR="00F31D03">
              <w:rPr>
                <w:noProof/>
              </w:rPr>
              <w:t>« </w:t>
            </w:r>
            <w:r w:rsidR="00D52CB2">
              <w:rPr>
                <w:noProof/>
              </w:rPr>
              <w:t>étiques</w:t>
            </w:r>
            <w:r w:rsidR="00F31D03">
              <w:rPr>
                <w:noProof/>
              </w:rPr>
              <w:t> »</w:t>
            </w:r>
            <w:r w:rsidR="00D52CB2">
              <w:rPr>
                <w:noProof/>
              </w:rPr>
              <w:t xml:space="preserve"> des personnages ?</w:t>
            </w:r>
          </w:p>
          <w:p w14:paraId="758F342A" w14:textId="77777777" w:rsidR="00393F9C" w:rsidRDefault="00393F9C" w:rsidP="002C7EB3">
            <w:pPr>
              <w:jc w:val="both"/>
              <w:rPr>
                <w:noProof/>
              </w:rPr>
            </w:pPr>
          </w:p>
          <w:p w14:paraId="2555FD34" w14:textId="77777777" w:rsidR="00D52CB2" w:rsidRDefault="00D52CB2" w:rsidP="009B3F8A">
            <w:pPr>
              <w:jc w:val="both"/>
              <w:rPr>
                <w:noProof/>
              </w:rPr>
            </w:pPr>
          </w:p>
          <w:p w14:paraId="44C7B7F8" w14:textId="77777777" w:rsidR="00F31D03" w:rsidRDefault="00D52CB2" w:rsidP="00AB4A7C">
            <w:pPr>
              <w:jc w:val="both"/>
              <w:rPr>
                <w:noProof/>
              </w:rPr>
            </w:pPr>
            <w:r>
              <w:rPr>
                <w:noProof/>
              </w:rPr>
              <w:t xml:space="preserve">Sur Kaggle, l’un des utilisateurs a </w:t>
            </w:r>
            <w:r w:rsidR="00393F9C">
              <w:rPr>
                <w:noProof/>
              </w:rPr>
              <w:t xml:space="preserve">également </w:t>
            </w:r>
            <w:r>
              <w:rPr>
                <w:noProof/>
              </w:rPr>
              <w:t xml:space="preserve">proposé un versant intéressant d’étude. </w:t>
            </w:r>
            <w:r w:rsidR="009B3F8A">
              <w:rPr>
                <w:noProof/>
              </w:rPr>
              <w:t xml:space="preserve">Il </w:t>
            </w:r>
            <w:r>
              <w:rPr>
                <w:noProof/>
              </w:rPr>
              <w:t>s’</w:t>
            </w:r>
            <w:r w:rsidR="009B3F8A">
              <w:rPr>
                <w:noProof/>
              </w:rPr>
              <w:t>est</w:t>
            </w:r>
            <w:r>
              <w:rPr>
                <w:noProof/>
              </w:rPr>
              <w:t xml:space="preserve"> arrêté sur la notion </w:t>
            </w:r>
            <w:r w:rsidRPr="00393F9C">
              <w:rPr>
                <w:b/>
                <w:bCs/>
                <w:noProof/>
              </w:rPr>
              <w:t>d’homophilie</w:t>
            </w:r>
            <w:r>
              <w:rPr>
                <w:noProof/>
              </w:rPr>
              <w:t>.</w:t>
            </w:r>
            <w:sdt>
              <w:sdtPr>
                <w:rPr>
                  <w:noProof/>
                </w:rPr>
                <w:id w:val="1023286518"/>
                <w:citation/>
              </w:sdtPr>
              <w:sdtEndPr/>
              <w:sdtContent>
                <w:r>
                  <w:rPr>
                    <w:noProof/>
                  </w:rPr>
                  <w:fldChar w:fldCharType="begin"/>
                </w:r>
                <w:r>
                  <w:rPr>
                    <w:noProof/>
                  </w:rPr>
                  <w:instrText xml:space="preserve"> CITATION Adi20 \l 1036 </w:instrText>
                </w:r>
                <w:r>
                  <w:rPr>
                    <w:noProof/>
                  </w:rPr>
                  <w:fldChar w:fldCharType="separate"/>
                </w:r>
                <w:r>
                  <w:rPr>
                    <w:noProof/>
                  </w:rPr>
                  <w:t xml:space="preserve"> (Ganesh, 2020)</w:t>
                </w:r>
                <w:r>
                  <w:rPr>
                    <w:noProof/>
                  </w:rPr>
                  <w:fldChar w:fldCharType="end"/>
                </w:r>
              </w:sdtContent>
            </w:sdt>
            <w:r>
              <w:rPr>
                <w:noProof/>
              </w:rPr>
              <w:t xml:space="preserve"> </w:t>
            </w:r>
          </w:p>
          <w:p w14:paraId="383980EC" w14:textId="09455B2E" w:rsidR="00E31D71" w:rsidRDefault="00D52CB2" w:rsidP="00AB4A7C">
            <w:pPr>
              <w:jc w:val="both"/>
              <w:rPr>
                <w:noProof/>
              </w:rPr>
            </w:pPr>
            <w:r>
              <w:rPr>
                <w:noProof/>
              </w:rPr>
              <w:t>En effet, il</w:t>
            </w:r>
            <w:r w:rsidR="009B3F8A">
              <w:rPr>
                <w:noProof/>
              </w:rPr>
              <w:t xml:space="preserve"> </w:t>
            </w:r>
            <w:r w:rsidR="00F34054">
              <w:rPr>
                <w:noProof/>
              </w:rPr>
              <w:t xml:space="preserve">est </w:t>
            </w:r>
            <w:r w:rsidR="009B3F8A">
              <w:rPr>
                <w:noProof/>
              </w:rPr>
              <w:t>socialement admis qu</w:t>
            </w:r>
            <w:r>
              <w:rPr>
                <w:noProof/>
              </w:rPr>
              <w:t>e les individus</w:t>
            </w:r>
            <w:r w:rsidR="009B3F8A">
              <w:rPr>
                <w:noProof/>
              </w:rPr>
              <w:t xml:space="preserve"> </w:t>
            </w:r>
            <w:r>
              <w:rPr>
                <w:noProof/>
              </w:rPr>
              <w:t>ont</w:t>
            </w:r>
            <w:r w:rsidR="009B3F8A">
              <w:rPr>
                <w:noProof/>
              </w:rPr>
              <w:t xml:space="preserve"> tendance à préférer entretenir des relations avec </w:t>
            </w:r>
            <w:r>
              <w:rPr>
                <w:noProof/>
              </w:rPr>
              <w:t>leur</w:t>
            </w:r>
            <w:r w:rsidR="009B3F8A">
              <w:rPr>
                <w:noProof/>
              </w:rPr>
              <w:t>s semblables. C’est ainsi que les structures sociales</w:t>
            </w:r>
            <w:r>
              <w:rPr>
                <w:noProof/>
              </w:rPr>
              <w:t xml:space="preserve"> et culturelles</w:t>
            </w:r>
            <w:r w:rsidR="009B3F8A">
              <w:rPr>
                <w:noProof/>
              </w:rPr>
              <w:t xml:space="preserve"> se reproduisent et perdurent. </w:t>
            </w:r>
            <w:r w:rsidR="00393F9C">
              <w:rPr>
                <w:noProof/>
              </w:rPr>
              <w:t>Aussi, i</w:t>
            </w:r>
            <w:r w:rsidR="009B3F8A">
              <w:rPr>
                <w:noProof/>
              </w:rPr>
              <w:t xml:space="preserve">l serait logique autant qu’intéressant que tout cela soit mis en évidence par l’analyse des graphes, notamment </w:t>
            </w:r>
            <w:r>
              <w:rPr>
                <w:noProof/>
              </w:rPr>
              <w:t>grâce à</w:t>
            </w:r>
            <w:r w:rsidR="009B3F8A">
              <w:rPr>
                <w:noProof/>
              </w:rPr>
              <w:t xml:space="preserve"> la notion de communautés.</w:t>
            </w:r>
            <w:r w:rsidR="00F34054">
              <w:rPr>
                <w:noProof/>
              </w:rPr>
              <w:t xml:space="preserve"> Inspiré par le travail de cet étudiant de NC State University, je tenterais à mon tour d’interroger les données proposées pour répondre à cette question</w:t>
            </w:r>
            <w:r w:rsidR="00393F9C">
              <w:rPr>
                <w:noProof/>
              </w:rPr>
              <w:t xml:space="preserve"> autour des intéractions sociales et de la notion d’homophilie</w:t>
            </w:r>
            <w:r w:rsidR="00F34054">
              <w:rPr>
                <w:noProof/>
              </w:rPr>
              <w:t>.</w:t>
            </w:r>
          </w:p>
          <w:p w14:paraId="3B961E2A" w14:textId="77777777" w:rsidR="00AB4A7C" w:rsidRDefault="00AB4A7C" w:rsidP="00AB4A7C">
            <w:pPr>
              <w:jc w:val="both"/>
            </w:pPr>
          </w:p>
          <w:p w14:paraId="43E339A8" w14:textId="77777777" w:rsidR="00AB4A7C" w:rsidRDefault="00AB4A7C" w:rsidP="00AB4A7C">
            <w:pPr>
              <w:jc w:val="both"/>
            </w:pPr>
          </w:p>
          <w:p w14:paraId="3BF40E65" w14:textId="386FFCC4" w:rsidR="00EA0367" w:rsidRDefault="00EA0367" w:rsidP="00AB4A7C">
            <w:pPr>
              <w:jc w:val="both"/>
            </w:pPr>
          </w:p>
          <w:p w14:paraId="3B40AB31" w14:textId="77777777" w:rsidR="00EA0367" w:rsidRDefault="00EA0367" w:rsidP="00AB4A7C">
            <w:pPr>
              <w:jc w:val="both"/>
            </w:pPr>
          </w:p>
          <w:p w14:paraId="4BEDE976" w14:textId="77777777" w:rsidR="00AB4A7C" w:rsidRDefault="00AB4A7C" w:rsidP="00AB4A7C">
            <w:pPr>
              <w:jc w:val="both"/>
            </w:pPr>
          </w:p>
          <w:p w14:paraId="59C91D3F" w14:textId="5EF3D98D" w:rsidR="00AB4A7C" w:rsidRPr="00AB4A7C" w:rsidRDefault="00AB4A7C" w:rsidP="00AB4A7C">
            <w:pPr>
              <w:jc w:val="both"/>
              <w:rPr>
                <w:rStyle w:val="Accentuation"/>
                <w:iCs w:val="0"/>
                <w:noProof/>
                <w:color w:val="auto"/>
              </w:rPr>
            </w:pPr>
          </w:p>
        </w:tc>
        <w:tc>
          <w:tcPr>
            <w:tcW w:w="425" w:type="dxa"/>
            <w:shd w:val="clear" w:color="auto" w:fill="FFD1D1" w:themeFill="accent4"/>
          </w:tcPr>
          <w:p w14:paraId="1373EF9A" w14:textId="77777777" w:rsidR="00E31D71" w:rsidRPr="006B7126" w:rsidRDefault="00E31D71" w:rsidP="00B92E52">
            <w:pPr>
              <w:rPr>
                <w:noProof/>
              </w:rPr>
            </w:pPr>
          </w:p>
        </w:tc>
      </w:tr>
      <w:tr w:rsidR="00E31D71" w:rsidRPr="006B7126" w14:paraId="7CF03E81" w14:textId="77777777" w:rsidTr="006C2A76">
        <w:trPr>
          <w:trHeight w:val="3459"/>
        </w:trPr>
        <w:tc>
          <w:tcPr>
            <w:tcW w:w="426" w:type="dxa"/>
            <w:shd w:val="clear" w:color="auto" w:fill="FFD1D1" w:themeFill="accent4"/>
          </w:tcPr>
          <w:p w14:paraId="5A2D6B6E" w14:textId="77777777" w:rsidR="00E31D71" w:rsidRPr="006B7126" w:rsidRDefault="00E31D71" w:rsidP="00393F9C">
            <w:pPr>
              <w:jc w:val="both"/>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1B7F39E6" w14:textId="50B5F4B8" w:rsidR="00E31D71" w:rsidRPr="006B7126" w:rsidRDefault="00E31D71" w:rsidP="00393F9C">
            <w:pPr>
              <w:pStyle w:val="Titre3"/>
              <w:jc w:val="both"/>
              <w:rPr>
                <w:rStyle w:val="Accentuation"/>
                <w:noProof/>
              </w:rPr>
            </w:pPr>
            <w:bookmarkStart w:id="21" w:name="_Toc75072315"/>
            <w:bookmarkStart w:id="22" w:name="_Toc75694036"/>
            <w:r>
              <w:rPr>
                <w:rStyle w:val="Accentuation"/>
                <w:noProof/>
              </w:rPr>
              <w:t>CONSTRUCTION DU GRAPHE</w:t>
            </w:r>
            <w:bookmarkEnd w:id="21"/>
            <w:bookmarkEnd w:id="22"/>
          </w:p>
          <w:p w14:paraId="01223BA6" w14:textId="77777777" w:rsidR="00AB4A7C" w:rsidRPr="006B7126" w:rsidRDefault="00AB4A7C" w:rsidP="00AB4A7C">
            <w:pPr>
              <w:pStyle w:val="Texte"/>
              <w:jc w:val="both"/>
              <w:rPr>
                <w:noProof/>
              </w:rPr>
            </w:pPr>
          </w:p>
          <w:p w14:paraId="4B44A422" w14:textId="77777777" w:rsidR="00EA0367" w:rsidRDefault="00EA0367" w:rsidP="00AB4A7C">
            <w:pPr>
              <w:pStyle w:val="Titre3"/>
              <w:jc w:val="both"/>
              <w:rPr>
                <w:noProof/>
              </w:rPr>
            </w:pPr>
          </w:p>
          <w:p w14:paraId="1956F260" w14:textId="1CD8FBE8" w:rsidR="00AB4A7C" w:rsidRDefault="002B0ADD" w:rsidP="00AB4A7C">
            <w:pPr>
              <w:pStyle w:val="Titre3"/>
              <w:jc w:val="both"/>
              <w:rPr>
                <w:noProof/>
              </w:rPr>
            </w:pPr>
            <w:bookmarkStart w:id="23" w:name="_Toc75694037"/>
            <w:r>
              <w:rPr>
                <w:noProof/>
              </w:rPr>
              <w:t>Outils de traitement des données</w:t>
            </w:r>
            <w:bookmarkEnd w:id="23"/>
          </w:p>
          <w:p w14:paraId="33F8ABC9" w14:textId="77777777" w:rsidR="00EA0367" w:rsidRDefault="00EA0367" w:rsidP="00AB4A7C">
            <w:pPr>
              <w:jc w:val="both"/>
              <w:rPr>
                <w:noProof/>
              </w:rPr>
            </w:pPr>
          </w:p>
          <w:p w14:paraId="1D601A1A" w14:textId="129A96DD" w:rsidR="00E31D71" w:rsidRDefault="00393F9C" w:rsidP="00AB4A7C">
            <w:pPr>
              <w:jc w:val="both"/>
              <w:rPr>
                <w:noProof/>
              </w:rPr>
            </w:pPr>
            <w:r>
              <w:rPr>
                <w:noProof/>
              </w:rPr>
              <w:t>Pour réaliser l’analyse des données, j’ai utilisé Anaconda</w:t>
            </w:r>
            <w:sdt>
              <w:sdtPr>
                <w:rPr>
                  <w:noProof/>
                </w:rPr>
                <w:id w:val="2052879298"/>
                <w:citation/>
              </w:sdtPr>
              <w:sdtEndPr/>
              <w:sdtContent>
                <w:r w:rsidR="002B0ADD">
                  <w:rPr>
                    <w:noProof/>
                  </w:rPr>
                  <w:fldChar w:fldCharType="begin"/>
                </w:r>
                <w:r w:rsidR="002B0ADD">
                  <w:rPr>
                    <w:noProof/>
                  </w:rPr>
                  <w:instrText xml:space="preserve"> CITATION Ana \l 1036 </w:instrText>
                </w:r>
                <w:r w:rsidR="002B0ADD">
                  <w:rPr>
                    <w:noProof/>
                  </w:rPr>
                  <w:fldChar w:fldCharType="separate"/>
                </w:r>
                <w:r w:rsidR="002B0ADD">
                  <w:rPr>
                    <w:noProof/>
                  </w:rPr>
                  <w:t xml:space="preserve"> (Anaconda, s.d.)</w:t>
                </w:r>
                <w:r w:rsidR="002B0ADD">
                  <w:rPr>
                    <w:noProof/>
                  </w:rPr>
                  <w:fldChar w:fldCharType="end"/>
                </w:r>
              </w:sdtContent>
            </w:sdt>
            <w:r w:rsidR="003866F8">
              <w:rPr>
                <w:noProof/>
              </w:rPr>
              <w:t>, une des meilleures « boîte à outils » open-source en matière de data science</w:t>
            </w:r>
            <w:r>
              <w:rPr>
                <w:noProof/>
              </w:rPr>
              <w:t>. Facile à prendre en main, il embarque l’ensemble des librairies nécessaires à l’analyse et la création de graphes en Python.</w:t>
            </w:r>
            <w:r w:rsidR="002B0ADD">
              <w:rPr>
                <w:noProof/>
              </w:rPr>
              <w:t xml:space="preserve"> Il est déployé avec un IDE dédié, Spyder, qui permet de compiler immédiatement le code et de visualiser rapidement les graphes construits.</w:t>
            </w:r>
          </w:p>
          <w:p w14:paraId="4F9A5B60" w14:textId="6FB04977" w:rsidR="00EA0367" w:rsidRDefault="00EA0367" w:rsidP="00AB4A7C">
            <w:pPr>
              <w:jc w:val="both"/>
              <w:rPr>
                <w:noProof/>
              </w:rPr>
            </w:pPr>
          </w:p>
          <w:p w14:paraId="58FF4108" w14:textId="536EB1D6" w:rsidR="00EA0367" w:rsidRDefault="00EA0367" w:rsidP="00AB4A7C">
            <w:pPr>
              <w:jc w:val="both"/>
              <w:rPr>
                <w:noProof/>
              </w:rPr>
            </w:pPr>
          </w:p>
          <w:p w14:paraId="58A94817" w14:textId="713F8307" w:rsidR="00EA0367" w:rsidRDefault="00EA0367" w:rsidP="00AB4A7C">
            <w:pPr>
              <w:jc w:val="both"/>
              <w:rPr>
                <w:noProof/>
              </w:rPr>
            </w:pPr>
          </w:p>
          <w:p w14:paraId="2C929A3B" w14:textId="0F33987C" w:rsidR="00EA0367" w:rsidRDefault="00EA0367" w:rsidP="00AB4A7C">
            <w:pPr>
              <w:jc w:val="both"/>
              <w:rPr>
                <w:noProof/>
              </w:rPr>
            </w:pPr>
          </w:p>
          <w:p w14:paraId="7982FEC4" w14:textId="77777777" w:rsidR="00EA0367" w:rsidRDefault="00EA0367" w:rsidP="00AB4A7C">
            <w:pPr>
              <w:jc w:val="both"/>
              <w:rPr>
                <w:noProof/>
              </w:rPr>
            </w:pPr>
          </w:p>
          <w:p w14:paraId="4A78AD3B" w14:textId="77777777" w:rsidR="00EA0367" w:rsidRDefault="00EA0367" w:rsidP="00581634">
            <w:pPr>
              <w:pStyle w:val="Titre3"/>
              <w:jc w:val="both"/>
              <w:rPr>
                <w:noProof/>
              </w:rPr>
            </w:pPr>
          </w:p>
          <w:p w14:paraId="26D3621B" w14:textId="3AF45549" w:rsidR="00581634" w:rsidRDefault="00581634" w:rsidP="00581634">
            <w:pPr>
              <w:pStyle w:val="Titre3"/>
              <w:jc w:val="both"/>
              <w:rPr>
                <w:noProof/>
              </w:rPr>
            </w:pPr>
            <w:bookmarkStart w:id="24" w:name="_Toc75694038"/>
            <w:r>
              <w:rPr>
                <w:noProof/>
              </w:rPr>
              <w:t>Outils de création de graphes</w:t>
            </w:r>
            <w:bookmarkEnd w:id="24"/>
          </w:p>
          <w:p w14:paraId="53A9E982" w14:textId="77777777" w:rsidR="00EA0367" w:rsidRDefault="00EA0367" w:rsidP="00AB4A7C">
            <w:pPr>
              <w:jc w:val="both"/>
              <w:rPr>
                <w:noProof/>
              </w:rPr>
            </w:pPr>
          </w:p>
          <w:p w14:paraId="2A0555A5" w14:textId="65E31502" w:rsidR="00F569C2" w:rsidRDefault="00581634" w:rsidP="00AB4A7C">
            <w:pPr>
              <w:jc w:val="both"/>
              <w:rPr>
                <w:noProof/>
              </w:rPr>
            </w:pPr>
            <w:r>
              <w:rPr>
                <w:noProof/>
              </w:rPr>
              <w:t>Pour réaliser des graphes, plus simplement, j’utiliserais dans un second temps Geph</w:t>
            </w:r>
            <w:r w:rsidR="00360F5E">
              <w:rPr>
                <w:noProof/>
              </w:rPr>
              <w:t>i</w:t>
            </w:r>
            <w:sdt>
              <w:sdtPr>
                <w:rPr>
                  <w:noProof/>
                </w:rPr>
                <w:id w:val="-1689976510"/>
                <w:citation/>
              </w:sdtPr>
              <w:sdtEndPr/>
              <w:sdtContent>
                <w:r w:rsidR="0071544A">
                  <w:rPr>
                    <w:noProof/>
                  </w:rPr>
                  <w:fldChar w:fldCharType="begin"/>
                </w:r>
                <w:r w:rsidR="0071544A">
                  <w:rPr>
                    <w:noProof/>
                  </w:rPr>
                  <w:instrText xml:space="preserve"> CITATION Gep \l 1036 </w:instrText>
                </w:r>
                <w:r w:rsidR="0071544A">
                  <w:rPr>
                    <w:noProof/>
                  </w:rPr>
                  <w:fldChar w:fldCharType="separate"/>
                </w:r>
                <w:r w:rsidR="0071544A">
                  <w:rPr>
                    <w:noProof/>
                  </w:rPr>
                  <w:t xml:space="preserve"> (Gephi, s.d.)</w:t>
                </w:r>
                <w:r w:rsidR="0071544A">
                  <w:rPr>
                    <w:noProof/>
                  </w:rPr>
                  <w:fldChar w:fldCharType="end"/>
                </w:r>
              </w:sdtContent>
            </w:sdt>
            <w:r>
              <w:rPr>
                <w:noProof/>
              </w:rPr>
              <w:t>. Son interface graphique et l’ensemble des outils mathématiques qui y sont embarqués facilitent grandement la réalisation de graphes.</w:t>
            </w:r>
            <w:r w:rsidR="00360F5E">
              <w:rPr>
                <w:noProof/>
              </w:rPr>
              <w:t xml:space="preserve"> Version utilisée : 0.9.2</w:t>
            </w:r>
          </w:p>
          <w:p w14:paraId="621FE25B" w14:textId="77777777" w:rsidR="00EA0367" w:rsidRDefault="00EA0367" w:rsidP="00C47597">
            <w:pPr>
              <w:pStyle w:val="Titre3"/>
              <w:jc w:val="both"/>
              <w:rPr>
                <w:noProof/>
              </w:rPr>
            </w:pPr>
          </w:p>
          <w:p w14:paraId="58A1F0FA" w14:textId="31749FB6" w:rsidR="00C47597" w:rsidRDefault="00C47597" w:rsidP="00C47597">
            <w:pPr>
              <w:pStyle w:val="Titre3"/>
              <w:jc w:val="both"/>
              <w:rPr>
                <w:noProof/>
              </w:rPr>
            </w:pPr>
            <w:bookmarkStart w:id="25" w:name="_Toc75694039"/>
            <w:r>
              <w:rPr>
                <w:noProof/>
              </w:rPr>
              <w:t>Description du code</w:t>
            </w:r>
            <w:bookmarkEnd w:id="25"/>
          </w:p>
          <w:p w14:paraId="1704511D" w14:textId="77777777" w:rsidR="00EA0367" w:rsidRDefault="00EA0367" w:rsidP="00AB4A7C">
            <w:pPr>
              <w:jc w:val="both"/>
              <w:rPr>
                <w:noProof/>
              </w:rPr>
            </w:pPr>
          </w:p>
          <w:p w14:paraId="47F92E00" w14:textId="7C3BA3B5" w:rsidR="00C47597" w:rsidRDefault="00C47597" w:rsidP="00AB4A7C">
            <w:pPr>
              <w:jc w:val="both"/>
              <w:rPr>
                <w:noProof/>
              </w:rPr>
            </w:pPr>
            <w:r>
              <w:rPr>
                <w:noProof/>
              </w:rPr>
              <w:t>Pour réaliser des graphes, plus simplement, j’utiliserais dans un second temps Gephy</w:t>
            </w:r>
            <w:sdt>
              <w:sdtPr>
                <w:rPr>
                  <w:noProof/>
                </w:rPr>
                <w:id w:val="124744525"/>
                <w:citation/>
              </w:sdtPr>
              <w:sdtEndPr/>
              <w:sdtContent>
                <w:r>
                  <w:rPr>
                    <w:noProof/>
                  </w:rPr>
                  <w:fldChar w:fldCharType="begin"/>
                </w:r>
                <w:r>
                  <w:rPr>
                    <w:noProof/>
                  </w:rPr>
                  <w:instrText xml:space="preserve"> CITATION Gep \l 1036 </w:instrText>
                </w:r>
                <w:r>
                  <w:rPr>
                    <w:noProof/>
                  </w:rPr>
                  <w:fldChar w:fldCharType="separate"/>
                </w:r>
                <w:r>
                  <w:rPr>
                    <w:noProof/>
                  </w:rPr>
                  <w:t xml:space="preserve"> (Gephi, s.d.)</w:t>
                </w:r>
                <w:r>
                  <w:rPr>
                    <w:noProof/>
                  </w:rPr>
                  <w:fldChar w:fldCharType="end"/>
                </w:r>
              </w:sdtContent>
            </w:sdt>
            <w:r>
              <w:rPr>
                <w:noProof/>
              </w:rPr>
              <w:t>. Son interface graphique et l’ensemble des outils mathématiques qui y sont embarqués facilitent grandement la réalisation de graphes.</w:t>
            </w:r>
          </w:p>
          <w:p w14:paraId="5B603AB5" w14:textId="77777777" w:rsidR="00AB4A7C" w:rsidRDefault="00AB4A7C" w:rsidP="00AB4A7C">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F2F2F" w:themeFill="text1" w:themeFillShade="80"/>
              <w:tblLayout w:type="fixed"/>
              <w:tblLook w:val="04A0" w:firstRow="1" w:lastRow="0" w:firstColumn="1" w:lastColumn="0" w:noHBand="0" w:noVBand="1"/>
            </w:tblPr>
            <w:tblGrid>
              <w:gridCol w:w="9611"/>
            </w:tblGrid>
            <w:tr w:rsidR="00854E1F" w:rsidRPr="00CD79B6" w14:paraId="1EF5F235" w14:textId="77777777" w:rsidTr="00F9454C">
              <w:tc>
                <w:tcPr>
                  <w:tcW w:w="9611" w:type="dxa"/>
                  <w:shd w:val="clear" w:color="auto" w:fill="2F2F2F" w:themeFill="text1" w:themeFillShade="80"/>
                </w:tcPr>
                <w:p w14:paraId="2FEB822D" w14:textId="77777777" w:rsidR="00854E1F" w:rsidRPr="00854E1F" w:rsidRDefault="00854E1F" w:rsidP="00083F8C">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import</w:t>
                  </w:r>
                  <w:r w:rsidRPr="00854E1F">
                    <w:rPr>
                      <w:rFonts w:ascii="Courier New" w:hAnsi="Courier New" w:cs="Courier New"/>
                      <w:color w:val="7030A0"/>
                      <w:sz w:val="20"/>
                      <w:szCs w:val="20"/>
                      <w:lang w:val="en-GB"/>
                    </w:rPr>
                    <w:t xml:space="preserve"> </w:t>
                  </w:r>
                  <w:r w:rsidRPr="00854E1F">
                    <w:rPr>
                      <w:rFonts w:ascii="Courier New" w:hAnsi="Courier New" w:cs="Courier New"/>
                      <w:color w:val="FFFFFF" w:themeColor="background1"/>
                      <w:sz w:val="20"/>
                      <w:szCs w:val="20"/>
                      <w:lang w:val="en-GB"/>
                    </w:rPr>
                    <w:t>os</w:t>
                  </w:r>
                </w:p>
                <w:p w14:paraId="78EDD2C8" w14:textId="77777777" w:rsidR="00854E1F" w:rsidRPr="00854E1F" w:rsidRDefault="00854E1F" w:rsidP="00083F8C">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import</w:t>
                  </w:r>
                  <w:r w:rsidRPr="00854E1F">
                    <w:rPr>
                      <w:rFonts w:ascii="Courier New" w:hAnsi="Courier New" w:cs="Courier New"/>
                      <w:color w:val="FFFFFF" w:themeColor="background1"/>
                      <w:sz w:val="20"/>
                      <w:szCs w:val="20"/>
                      <w:lang w:val="en-GB"/>
                    </w:rPr>
                    <w:t xml:space="preserve"> json</w:t>
                  </w:r>
                </w:p>
                <w:p w14:paraId="56BC4C13" w14:textId="77777777" w:rsidR="00854E1F" w:rsidRPr="00854E1F" w:rsidRDefault="00854E1F" w:rsidP="00083F8C">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import</w:t>
                  </w:r>
                  <w:r w:rsidRPr="00854E1F">
                    <w:rPr>
                      <w:rFonts w:ascii="Courier New" w:hAnsi="Courier New" w:cs="Courier New"/>
                      <w:color w:val="FFFFFF" w:themeColor="background1"/>
                      <w:sz w:val="20"/>
                      <w:szCs w:val="20"/>
                      <w:lang w:val="en-GB"/>
                    </w:rPr>
                    <w:t xml:space="preserve"> networkx </w:t>
                  </w:r>
                  <w:r w:rsidRPr="00854E1F">
                    <w:rPr>
                      <w:rFonts w:ascii="Courier New" w:hAnsi="Courier New" w:cs="Courier New"/>
                      <w:color w:val="CC66FF"/>
                      <w:sz w:val="20"/>
                      <w:szCs w:val="20"/>
                      <w:lang w:val="en-GB"/>
                    </w:rPr>
                    <w:t>as</w:t>
                  </w:r>
                  <w:r w:rsidRPr="00854E1F">
                    <w:rPr>
                      <w:rFonts w:ascii="Courier New" w:hAnsi="Courier New" w:cs="Courier New"/>
                      <w:color w:val="FFFFFF" w:themeColor="background1"/>
                      <w:sz w:val="20"/>
                      <w:szCs w:val="20"/>
                      <w:lang w:val="en-GB"/>
                    </w:rPr>
                    <w:t xml:space="preserve"> nx</w:t>
                  </w:r>
                </w:p>
                <w:p w14:paraId="10BF53D7" w14:textId="77777777" w:rsidR="00854E1F" w:rsidRPr="00854E1F" w:rsidRDefault="00854E1F" w:rsidP="00083F8C">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import</w:t>
                  </w:r>
                  <w:r w:rsidRPr="00854E1F">
                    <w:rPr>
                      <w:rFonts w:ascii="Courier New" w:hAnsi="Courier New" w:cs="Courier New"/>
                      <w:color w:val="FFFFFF" w:themeColor="background1"/>
                      <w:sz w:val="20"/>
                      <w:szCs w:val="20"/>
                      <w:lang w:val="en-GB"/>
                    </w:rPr>
                    <w:t xml:space="preserve"> matplotlib.pyplot </w:t>
                  </w:r>
                  <w:r w:rsidRPr="00854E1F">
                    <w:rPr>
                      <w:rFonts w:ascii="Courier New" w:hAnsi="Courier New" w:cs="Courier New"/>
                      <w:color w:val="CC66FF"/>
                      <w:sz w:val="20"/>
                      <w:szCs w:val="20"/>
                      <w:lang w:val="en-GB"/>
                    </w:rPr>
                    <w:t>as</w:t>
                  </w:r>
                  <w:r w:rsidRPr="00854E1F">
                    <w:rPr>
                      <w:rFonts w:ascii="Courier New" w:hAnsi="Courier New" w:cs="Courier New"/>
                      <w:color w:val="7030A0"/>
                      <w:sz w:val="20"/>
                      <w:szCs w:val="20"/>
                      <w:lang w:val="en-GB"/>
                    </w:rPr>
                    <w:t xml:space="preserve"> </w:t>
                  </w:r>
                  <w:r w:rsidRPr="00854E1F">
                    <w:rPr>
                      <w:rFonts w:ascii="Courier New" w:hAnsi="Courier New" w:cs="Courier New"/>
                      <w:color w:val="FFFFFF" w:themeColor="background1"/>
                      <w:sz w:val="20"/>
                      <w:szCs w:val="20"/>
                      <w:lang w:val="en-GB"/>
                    </w:rPr>
                    <w:t>plt</w:t>
                  </w:r>
                </w:p>
                <w:p w14:paraId="170017E7" w14:textId="77777777" w:rsidR="00854E1F" w:rsidRPr="00854E1F" w:rsidRDefault="00854E1F" w:rsidP="00083F8C">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from</w:t>
                  </w:r>
                  <w:r w:rsidRPr="00854E1F">
                    <w:rPr>
                      <w:rFonts w:ascii="Courier New" w:hAnsi="Courier New" w:cs="Courier New"/>
                      <w:color w:val="FFFFFF" w:themeColor="background1"/>
                      <w:sz w:val="20"/>
                      <w:szCs w:val="20"/>
                      <w:lang w:val="en-GB"/>
                    </w:rPr>
                    <w:t xml:space="preserve"> collections </w:t>
                  </w:r>
                  <w:r w:rsidRPr="00854E1F">
                    <w:rPr>
                      <w:rFonts w:ascii="Courier New" w:hAnsi="Courier New" w:cs="Courier New"/>
                      <w:color w:val="CC66FF"/>
                      <w:sz w:val="20"/>
                      <w:szCs w:val="20"/>
                      <w:lang w:val="en-GB"/>
                    </w:rPr>
                    <w:t>import</w:t>
                  </w:r>
                  <w:r w:rsidRPr="00854E1F">
                    <w:rPr>
                      <w:rFonts w:ascii="Courier New" w:hAnsi="Courier New" w:cs="Courier New"/>
                      <w:color w:val="FFFFFF" w:themeColor="background1"/>
                      <w:sz w:val="20"/>
                      <w:szCs w:val="20"/>
                      <w:lang w:val="en-GB"/>
                    </w:rPr>
                    <w:t xml:space="preserve"> defaultdict</w:t>
                  </w:r>
                </w:p>
                <w:p w14:paraId="61589917" w14:textId="05050E50" w:rsidR="00854E1F" w:rsidRPr="00A74927" w:rsidRDefault="00854E1F"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from</w:t>
                  </w:r>
                  <w:r w:rsidRPr="00854E1F">
                    <w:rPr>
                      <w:rFonts w:ascii="Courier New" w:hAnsi="Courier New" w:cs="Courier New"/>
                      <w:color w:val="FFFFFF" w:themeColor="background1"/>
                      <w:sz w:val="20"/>
                      <w:szCs w:val="20"/>
                      <w:lang w:val="en-GB"/>
                    </w:rPr>
                    <w:t xml:space="preserve"> networkx.algorithms.community </w:t>
                  </w:r>
                  <w:r w:rsidRPr="00854E1F">
                    <w:rPr>
                      <w:rFonts w:ascii="Courier New" w:hAnsi="Courier New" w:cs="Courier New"/>
                      <w:color w:val="CC66FF"/>
                      <w:sz w:val="20"/>
                      <w:szCs w:val="20"/>
                      <w:lang w:val="en-GB"/>
                    </w:rPr>
                    <w:t>import</w:t>
                  </w:r>
                  <w:r w:rsidRPr="00854E1F">
                    <w:rPr>
                      <w:rFonts w:ascii="Courier New" w:hAnsi="Courier New" w:cs="Courier New"/>
                      <w:color w:val="FFFFFF" w:themeColor="background1"/>
                      <w:sz w:val="20"/>
                      <w:szCs w:val="20"/>
                      <w:lang w:val="en-GB"/>
                    </w:rPr>
                    <w:t xml:space="preserve"> greedy_modularity_communities</w:t>
                  </w:r>
                </w:p>
              </w:tc>
            </w:tr>
            <w:tr w:rsidR="00A74927" w:rsidRPr="00854E1F" w14:paraId="5A54A3EB" w14:textId="77777777" w:rsidTr="00F9454C">
              <w:tc>
                <w:tcPr>
                  <w:tcW w:w="9611" w:type="dxa"/>
                  <w:shd w:val="clear" w:color="auto" w:fill="auto"/>
                </w:tcPr>
                <w:p w14:paraId="0967BF24" w14:textId="77777777" w:rsidR="00A74927" w:rsidRPr="00781552" w:rsidRDefault="00A74927" w:rsidP="00083F8C">
                  <w:pPr>
                    <w:pStyle w:val="Textebrut"/>
                    <w:rPr>
                      <w:rFonts w:asciiTheme="minorHAnsi" w:hAnsiTheme="minorHAnsi"/>
                      <w:noProof/>
                      <w:sz w:val="24"/>
                      <w:szCs w:val="24"/>
                      <w:lang w:val="en-GB"/>
                    </w:rPr>
                  </w:pPr>
                </w:p>
                <w:p w14:paraId="1A893619" w14:textId="0FA72CD6" w:rsidR="00A74927" w:rsidRDefault="00A74927" w:rsidP="00F9454C">
                  <w:pPr>
                    <w:pStyle w:val="Textebrut"/>
                    <w:jc w:val="both"/>
                    <w:rPr>
                      <w:rFonts w:asciiTheme="minorHAnsi" w:hAnsiTheme="minorHAnsi"/>
                      <w:noProof/>
                      <w:sz w:val="24"/>
                      <w:szCs w:val="24"/>
                    </w:rPr>
                  </w:pPr>
                  <w:r>
                    <w:rPr>
                      <w:rFonts w:asciiTheme="minorHAnsi" w:hAnsiTheme="minorHAnsi"/>
                      <w:noProof/>
                      <w:sz w:val="24"/>
                      <w:szCs w:val="24"/>
                    </w:rPr>
                    <w:t>D’abord, j’importe les packages nécessaires : os pour créer des dossiers où seront stockés les graphes réalisés, json pour traiter les données importées au format json, les librairies networkx et matplotlib permettent de traiter les données, j’ajoute également 2 modules qui me permettront de gérer les collections et le calcul de la modularité pour la détection des communautés.</w:t>
                  </w:r>
                </w:p>
                <w:p w14:paraId="1B6FB53B" w14:textId="44A23531" w:rsidR="00382764" w:rsidRDefault="00382764" w:rsidP="00F9454C">
                  <w:pPr>
                    <w:pStyle w:val="Textebrut"/>
                    <w:jc w:val="both"/>
                    <w:rPr>
                      <w:rFonts w:asciiTheme="minorHAnsi" w:hAnsiTheme="minorHAnsi"/>
                      <w:noProof/>
                      <w:sz w:val="24"/>
                      <w:szCs w:val="24"/>
                    </w:rPr>
                  </w:pPr>
                  <w:r>
                    <w:rPr>
                      <w:rFonts w:asciiTheme="minorHAnsi" w:hAnsiTheme="minorHAnsi"/>
                      <w:noProof/>
                      <w:sz w:val="24"/>
                      <w:szCs w:val="24"/>
                    </w:rPr>
                    <w:t>Ensuite je développe plusieurs fonctions pour récupérer les informations contenus dans le fichier json de données :</w:t>
                  </w:r>
                </w:p>
                <w:p w14:paraId="21A1E180" w14:textId="6C1C7389" w:rsidR="00A74927" w:rsidRPr="00A74927" w:rsidRDefault="00A74927" w:rsidP="00083F8C">
                  <w:pPr>
                    <w:pStyle w:val="Textebrut"/>
                    <w:rPr>
                      <w:rFonts w:ascii="Courier New" w:hAnsi="Courier New" w:cs="Courier New"/>
                      <w:color w:val="CC66FF"/>
                      <w:sz w:val="20"/>
                      <w:szCs w:val="20"/>
                    </w:rPr>
                  </w:pPr>
                </w:p>
              </w:tc>
            </w:tr>
            <w:tr w:rsidR="00A74927" w:rsidRPr="00854E1F" w14:paraId="0F27AF09" w14:textId="77777777" w:rsidTr="00F9454C">
              <w:tc>
                <w:tcPr>
                  <w:tcW w:w="9611" w:type="dxa"/>
                  <w:shd w:val="clear" w:color="auto" w:fill="2F2F2F" w:themeFill="text1" w:themeFillShade="80"/>
                </w:tcPr>
                <w:p w14:paraId="4CF731A0"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def</w:t>
                  </w: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b/>
                      <w:bCs/>
                      <w:color w:val="00B0F0"/>
                      <w:sz w:val="20"/>
                      <w:szCs w:val="20"/>
                      <w:lang w:val="en-GB"/>
                    </w:rPr>
                    <w:t>get_value</w:t>
                  </w:r>
                  <w:r w:rsidRPr="00854E1F">
                    <w:rPr>
                      <w:rFonts w:ascii="Courier New" w:hAnsi="Courier New" w:cs="Courier New"/>
                      <w:color w:val="FFFFFF" w:themeColor="background1"/>
                      <w:sz w:val="20"/>
                      <w:szCs w:val="20"/>
                      <w:lang w:val="en-GB"/>
                    </w:rPr>
                    <w:t>(name, maps):</w:t>
                  </w:r>
                </w:p>
                <w:p w14:paraId="42379A85"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nodes </w:t>
                  </w:r>
                  <w:r w:rsidRPr="00854E1F">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maps:</w:t>
                  </w:r>
                </w:p>
                <w:p w14:paraId="6A2FC086"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if</w:t>
                  </w:r>
                  <w:r w:rsidRPr="00854E1F">
                    <w:rPr>
                      <w:rFonts w:ascii="Courier New" w:hAnsi="Courier New" w:cs="Courier New"/>
                      <w:color w:val="FFFFFF" w:themeColor="background1"/>
                      <w:sz w:val="20"/>
                      <w:szCs w:val="20"/>
                      <w:lang w:val="en-GB"/>
                    </w:rPr>
                    <w:t xml:space="preserve"> nodes["</w:t>
                  </w:r>
                  <w:r w:rsidRPr="00854E1F">
                    <w:rPr>
                      <w:rFonts w:ascii="Courier New" w:hAnsi="Courier New" w:cs="Courier New"/>
                      <w:color w:val="92D050"/>
                      <w:sz w:val="20"/>
                      <w:szCs w:val="20"/>
                      <w:lang w:val="en-GB"/>
                    </w:rPr>
                    <w:t>name</w:t>
                  </w:r>
                  <w:r w:rsidRPr="00854E1F">
                    <w:rPr>
                      <w:rFonts w:ascii="Courier New" w:hAnsi="Courier New" w:cs="Courier New"/>
                      <w:color w:val="FFFFFF" w:themeColor="background1"/>
                      <w:sz w:val="20"/>
                      <w:szCs w:val="20"/>
                      <w:lang w:val="en-GB"/>
                    </w:rPr>
                    <w:t>"] == name:</w:t>
                  </w:r>
                </w:p>
                <w:p w14:paraId="2278CB9B" w14:textId="6BD0FDD4" w:rsidR="00A74927" w:rsidRPr="00A74927"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return</w:t>
                  </w:r>
                  <w:r w:rsidRPr="00854E1F">
                    <w:rPr>
                      <w:rFonts w:ascii="Courier New" w:hAnsi="Courier New" w:cs="Courier New"/>
                      <w:color w:val="FFFFFF" w:themeColor="background1"/>
                      <w:sz w:val="20"/>
                      <w:szCs w:val="20"/>
                      <w:lang w:val="en-GB"/>
                    </w:rPr>
                    <w:t xml:space="preserve"> nodes["</w:t>
                  </w:r>
                  <w:r w:rsidRPr="00854E1F">
                    <w:rPr>
                      <w:rFonts w:ascii="Courier New" w:hAnsi="Courier New" w:cs="Courier New"/>
                      <w:color w:val="92D050"/>
                      <w:sz w:val="20"/>
                      <w:szCs w:val="20"/>
                      <w:lang w:val="en-GB"/>
                    </w:rPr>
                    <w:t>value</w:t>
                  </w:r>
                  <w:r w:rsidRPr="00854E1F">
                    <w:rPr>
                      <w:rFonts w:ascii="Courier New" w:hAnsi="Courier New" w:cs="Courier New"/>
                      <w:color w:val="FFFFFF" w:themeColor="background1"/>
                      <w:sz w:val="20"/>
                      <w:szCs w:val="20"/>
                      <w:lang w:val="en-GB"/>
                    </w:rPr>
                    <w:t>"]</w:t>
                  </w:r>
                </w:p>
              </w:tc>
            </w:tr>
            <w:tr w:rsidR="00A74927" w:rsidRPr="00854E1F" w14:paraId="5198E3B8" w14:textId="77777777" w:rsidTr="00F9454C">
              <w:tc>
                <w:tcPr>
                  <w:tcW w:w="9611" w:type="dxa"/>
                  <w:shd w:val="clear" w:color="auto" w:fill="auto"/>
                </w:tcPr>
                <w:p w14:paraId="51E70993" w14:textId="77777777" w:rsidR="00A74927" w:rsidRPr="00781552" w:rsidRDefault="00A74927" w:rsidP="00A74927">
                  <w:pPr>
                    <w:pStyle w:val="Textebrut"/>
                    <w:rPr>
                      <w:rFonts w:ascii="Courier New" w:hAnsi="Courier New" w:cs="Courier New"/>
                      <w:color w:val="CC66FF"/>
                      <w:sz w:val="20"/>
                      <w:szCs w:val="20"/>
                    </w:rPr>
                  </w:pPr>
                </w:p>
                <w:p w14:paraId="3F015E5B" w14:textId="698CD746" w:rsidR="00A74927" w:rsidRPr="00A74927" w:rsidRDefault="00382764" w:rsidP="00F9454C">
                  <w:pPr>
                    <w:pStyle w:val="Textebrut"/>
                    <w:jc w:val="both"/>
                    <w:rPr>
                      <w:rFonts w:asciiTheme="minorHAnsi" w:hAnsiTheme="minorHAnsi"/>
                      <w:noProof/>
                      <w:sz w:val="24"/>
                      <w:szCs w:val="24"/>
                    </w:rPr>
                  </w:pPr>
                  <w:r>
                    <w:rPr>
                      <w:rFonts w:asciiTheme="minorHAnsi" w:hAnsiTheme="minorHAnsi"/>
                      <w:noProof/>
                      <w:sz w:val="24"/>
                      <w:szCs w:val="24"/>
                    </w:rPr>
                    <w:t>get_value(name,maps) revoie la valeur des noeuds</w:t>
                  </w:r>
                  <w:r w:rsidR="00A74927">
                    <w:rPr>
                      <w:rFonts w:asciiTheme="minorHAnsi" w:hAnsiTheme="minorHAnsi"/>
                      <w:noProof/>
                      <w:sz w:val="24"/>
                      <w:szCs w:val="24"/>
                    </w:rPr>
                    <w:t>.</w:t>
                  </w:r>
                </w:p>
                <w:p w14:paraId="19D9BF9F" w14:textId="27673FA5" w:rsidR="00A74927" w:rsidRPr="00A74927" w:rsidRDefault="00A74927" w:rsidP="00A74927">
                  <w:pPr>
                    <w:pStyle w:val="Textebrut"/>
                    <w:rPr>
                      <w:rFonts w:ascii="Courier New" w:hAnsi="Courier New" w:cs="Courier New"/>
                      <w:color w:val="CC66FF"/>
                      <w:sz w:val="20"/>
                      <w:szCs w:val="20"/>
                    </w:rPr>
                  </w:pPr>
                </w:p>
              </w:tc>
            </w:tr>
            <w:tr w:rsidR="00A74927" w:rsidRPr="00854E1F" w14:paraId="3281354D" w14:textId="77777777" w:rsidTr="00F9454C">
              <w:tc>
                <w:tcPr>
                  <w:tcW w:w="9611" w:type="dxa"/>
                  <w:shd w:val="clear" w:color="auto" w:fill="2F2F2F" w:themeFill="text1" w:themeFillShade="80"/>
                </w:tcPr>
                <w:p w14:paraId="1CEF9698"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def</w:t>
                  </w: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b/>
                      <w:bCs/>
                      <w:color w:val="00B0F0"/>
                      <w:sz w:val="20"/>
                      <w:szCs w:val="20"/>
                      <w:lang w:val="en-GB"/>
                    </w:rPr>
                    <w:t>get_info</w:t>
                  </w:r>
                  <w:r w:rsidRPr="00854E1F">
                    <w:rPr>
                      <w:rFonts w:ascii="Courier New" w:hAnsi="Courier New" w:cs="Courier New"/>
                      <w:color w:val="FFFFFF" w:themeColor="background1"/>
                      <w:sz w:val="20"/>
                      <w:szCs w:val="20"/>
                      <w:lang w:val="en-GB"/>
                    </w:rPr>
                    <w:t>(data):</w:t>
                  </w:r>
                </w:p>
                <w:p w14:paraId="2E70F7F2"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connections = defaultdict(</w:t>
                  </w:r>
                  <w:r w:rsidRPr="00854E1F">
                    <w:rPr>
                      <w:rFonts w:ascii="Courier New" w:hAnsi="Courier New" w:cs="Courier New"/>
                      <w:color w:val="FFC000"/>
                      <w:sz w:val="20"/>
                      <w:szCs w:val="20"/>
                      <w:lang w:val="en-GB"/>
                    </w:rPr>
                    <w:t>int</w:t>
                  </w:r>
                  <w:r w:rsidRPr="00854E1F">
                    <w:rPr>
                      <w:rFonts w:ascii="Courier New" w:hAnsi="Courier New" w:cs="Courier New"/>
                      <w:color w:val="FFFFFF" w:themeColor="background1"/>
                      <w:sz w:val="20"/>
                      <w:szCs w:val="20"/>
                      <w:lang w:val="en-GB"/>
                    </w:rPr>
                    <w:t>)</w:t>
                  </w:r>
                </w:p>
                <w:p w14:paraId="3EE4D7A1"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interactions = defaultdict(</w:t>
                  </w:r>
                  <w:r w:rsidRPr="00854E1F">
                    <w:rPr>
                      <w:rFonts w:ascii="Courier New" w:hAnsi="Courier New" w:cs="Courier New"/>
                      <w:color w:val="FFC000"/>
                      <w:sz w:val="20"/>
                      <w:szCs w:val="20"/>
                      <w:lang w:val="en-GB"/>
                    </w:rPr>
                    <w:t>int</w:t>
                  </w:r>
                  <w:r w:rsidRPr="00854E1F">
                    <w:rPr>
                      <w:rFonts w:ascii="Courier New" w:hAnsi="Courier New" w:cs="Courier New"/>
                      <w:color w:val="FFFFFF" w:themeColor="background1"/>
                      <w:sz w:val="20"/>
                      <w:szCs w:val="20"/>
                      <w:lang w:val="en-GB"/>
                    </w:rPr>
                    <w:t>)</w:t>
                  </w:r>
                </w:p>
                <w:p w14:paraId="6C3117B9"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link </w:t>
                  </w:r>
                  <w:r w:rsidRPr="00854E1F">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data["</w:t>
                  </w:r>
                  <w:r w:rsidRPr="00854E1F">
                    <w:rPr>
                      <w:rFonts w:ascii="Courier New" w:hAnsi="Courier New" w:cs="Courier New"/>
                      <w:color w:val="92D050"/>
                      <w:sz w:val="20"/>
                      <w:szCs w:val="20"/>
                      <w:lang w:val="en-GB"/>
                    </w:rPr>
                    <w:t>links</w:t>
                  </w:r>
                  <w:r w:rsidRPr="00854E1F">
                    <w:rPr>
                      <w:rFonts w:ascii="Courier New" w:hAnsi="Courier New" w:cs="Courier New"/>
                      <w:color w:val="FFFFFF" w:themeColor="background1"/>
                      <w:sz w:val="20"/>
                      <w:szCs w:val="20"/>
                      <w:lang w:val="en-GB"/>
                    </w:rPr>
                    <w:t>"]:</w:t>
                  </w:r>
                </w:p>
                <w:p w14:paraId="3268050D"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connections[data["</w:t>
                  </w:r>
                  <w:r w:rsidRPr="00854E1F">
                    <w:rPr>
                      <w:rFonts w:ascii="Courier New" w:hAnsi="Courier New" w:cs="Courier New"/>
                      <w:color w:val="92D050"/>
                      <w:sz w:val="20"/>
                      <w:szCs w:val="20"/>
                      <w:lang w:val="en-GB"/>
                    </w:rPr>
                    <w:t>nodes</w:t>
                  </w:r>
                  <w:r w:rsidRPr="00854E1F">
                    <w:rPr>
                      <w:rFonts w:ascii="Courier New" w:hAnsi="Courier New" w:cs="Courier New"/>
                      <w:color w:val="FFFFFF" w:themeColor="background1"/>
                      <w:sz w:val="20"/>
                      <w:szCs w:val="20"/>
                      <w:lang w:val="en-GB"/>
                    </w:rPr>
                    <w:t>"][link["</w:t>
                  </w:r>
                  <w:r w:rsidRPr="00854E1F">
                    <w:rPr>
                      <w:rFonts w:ascii="Courier New" w:hAnsi="Courier New" w:cs="Courier New"/>
                      <w:color w:val="92D050"/>
                      <w:sz w:val="20"/>
                      <w:szCs w:val="20"/>
                      <w:lang w:val="en-GB"/>
                    </w:rPr>
                    <w:t>source</w:t>
                  </w:r>
                  <w:r w:rsidRPr="00854E1F">
                    <w:rPr>
                      <w:rFonts w:ascii="Courier New" w:hAnsi="Courier New" w:cs="Courier New"/>
                      <w:color w:val="FFFFFF" w:themeColor="background1"/>
                      <w:sz w:val="20"/>
                      <w:szCs w:val="20"/>
                      <w:lang w:val="en-GB"/>
                    </w:rPr>
                    <w:t>"]]["</w:t>
                  </w:r>
                  <w:r w:rsidRPr="00854E1F">
                    <w:rPr>
                      <w:rFonts w:ascii="Courier New" w:hAnsi="Courier New" w:cs="Courier New"/>
                      <w:color w:val="92D050"/>
                      <w:sz w:val="20"/>
                      <w:szCs w:val="20"/>
                      <w:lang w:val="en-GB"/>
                    </w:rPr>
                    <w:t>name</w:t>
                  </w:r>
                  <w:r w:rsidRPr="00854E1F">
                    <w:rPr>
                      <w:rFonts w:ascii="Courier New" w:hAnsi="Courier New" w:cs="Courier New"/>
                      <w:color w:val="FFFFFF" w:themeColor="background1"/>
                      <w:sz w:val="20"/>
                      <w:szCs w:val="20"/>
                      <w:lang w:val="en-GB"/>
                    </w:rPr>
                    <w:t xml:space="preserve">"]] += </w:t>
                  </w:r>
                  <w:r w:rsidRPr="00854E1F">
                    <w:rPr>
                      <w:rFonts w:ascii="Courier New" w:hAnsi="Courier New" w:cs="Courier New"/>
                      <w:color w:val="FFFF00"/>
                      <w:sz w:val="20"/>
                      <w:szCs w:val="20"/>
                      <w:lang w:val="en-GB"/>
                    </w:rPr>
                    <w:t>1</w:t>
                  </w:r>
                </w:p>
                <w:p w14:paraId="5B968C7A"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connections[data["</w:t>
                  </w:r>
                  <w:r w:rsidRPr="00854E1F">
                    <w:rPr>
                      <w:rFonts w:ascii="Courier New" w:hAnsi="Courier New" w:cs="Courier New"/>
                      <w:color w:val="92D050"/>
                      <w:sz w:val="20"/>
                      <w:szCs w:val="20"/>
                      <w:lang w:val="en-GB"/>
                    </w:rPr>
                    <w:t>nodes</w:t>
                  </w:r>
                  <w:r w:rsidRPr="00854E1F">
                    <w:rPr>
                      <w:rFonts w:ascii="Courier New" w:hAnsi="Courier New" w:cs="Courier New"/>
                      <w:color w:val="FFFFFF" w:themeColor="background1"/>
                      <w:sz w:val="20"/>
                      <w:szCs w:val="20"/>
                      <w:lang w:val="en-GB"/>
                    </w:rPr>
                    <w:t>"][link["</w:t>
                  </w:r>
                  <w:r w:rsidRPr="00854E1F">
                    <w:rPr>
                      <w:rFonts w:ascii="Courier New" w:hAnsi="Courier New" w:cs="Courier New"/>
                      <w:color w:val="92D050"/>
                      <w:sz w:val="20"/>
                      <w:szCs w:val="20"/>
                      <w:lang w:val="en-GB"/>
                    </w:rPr>
                    <w:t>target</w:t>
                  </w:r>
                  <w:r w:rsidRPr="00854E1F">
                    <w:rPr>
                      <w:rFonts w:ascii="Courier New" w:hAnsi="Courier New" w:cs="Courier New"/>
                      <w:color w:val="FFFFFF" w:themeColor="background1"/>
                      <w:sz w:val="20"/>
                      <w:szCs w:val="20"/>
                      <w:lang w:val="en-GB"/>
                    </w:rPr>
                    <w:t>"]]["</w:t>
                  </w:r>
                  <w:r w:rsidRPr="00854E1F">
                    <w:rPr>
                      <w:rFonts w:ascii="Courier New" w:hAnsi="Courier New" w:cs="Courier New"/>
                      <w:color w:val="92D050"/>
                      <w:sz w:val="20"/>
                      <w:szCs w:val="20"/>
                      <w:lang w:val="en-GB"/>
                    </w:rPr>
                    <w:t>name</w:t>
                  </w:r>
                  <w:r w:rsidRPr="00854E1F">
                    <w:rPr>
                      <w:rFonts w:ascii="Courier New" w:hAnsi="Courier New" w:cs="Courier New"/>
                      <w:color w:val="FFFFFF" w:themeColor="background1"/>
                      <w:sz w:val="20"/>
                      <w:szCs w:val="20"/>
                      <w:lang w:val="en-GB"/>
                    </w:rPr>
                    <w:t xml:space="preserve">"]] += </w:t>
                  </w:r>
                  <w:r w:rsidRPr="00854E1F">
                    <w:rPr>
                      <w:rFonts w:ascii="Courier New" w:hAnsi="Courier New" w:cs="Courier New"/>
                      <w:color w:val="FFFF00"/>
                      <w:sz w:val="20"/>
                      <w:szCs w:val="20"/>
                      <w:lang w:val="en-GB"/>
                    </w:rPr>
                    <w:t>1</w:t>
                  </w:r>
                </w:p>
                <w:p w14:paraId="39980C79"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interactions[data["</w:t>
                  </w:r>
                  <w:r w:rsidRPr="00854E1F">
                    <w:rPr>
                      <w:rFonts w:ascii="Courier New" w:hAnsi="Courier New" w:cs="Courier New"/>
                      <w:color w:val="92D050"/>
                      <w:sz w:val="20"/>
                      <w:szCs w:val="20"/>
                      <w:lang w:val="en-GB"/>
                    </w:rPr>
                    <w:t>nodes</w:t>
                  </w:r>
                  <w:r w:rsidRPr="00854E1F">
                    <w:rPr>
                      <w:rFonts w:ascii="Courier New" w:hAnsi="Courier New" w:cs="Courier New"/>
                      <w:color w:val="FFFFFF" w:themeColor="background1"/>
                      <w:sz w:val="20"/>
                      <w:szCs w:val="20"/>
                      <w:lang w:val="en-GB"/>
                    </w:rPr>
                    <w:t>"][link["</w:t>
                  </w:r>
                  <w:r w:rsidRPr="00854E1F">
                    <w:rPr>
                      <w:rFonts w:ascii="Courier New" w:hAnsi="Courier New" w:cs="Courier New"/>
                      <w:color w:val="92D050"/>
                      <w:sz w:val="20"/>
                      <w:szCs w:val="20"/>
                      <w:lang w:val="en-GB"/>
                    </w:rPr>
                    <w:t>source</w:t>
                  </w:r>
                  <w:r w:rsidRPr="00854E1F">
                    <w:rPr>
                      <w:rFonts w:ascii="Courier New" w:hAnsi="Courier New" w:cs="Courier New"/>
                      <w:color w:val="FFFFFF" w:themeColor="background1"/>
                      <w:sz w:val="20"/>
                      <w:szCs w:val="20"/>
                      <w:lang w:val="en-GB"/>
                    </w:rPr>
                    <w:t>"]]["</w:t>
                  </w:r>
                  <w:r w:rsidRPr="00854E1F">
                    <w:rPr>
                      <w:rFonts w:ascii="Courier New" w:hAnsi="Courier New" w:cs="Courier New"/>
                      <w:color w:val="92D050"/>
                      <w:sz w:val="20"/>
                      <w:szCs w:val="20"/>
                      <w:lang w:val="en-GB"/>
                    </w:rPr>
                    <w:t>name</w:t>
                  </w:r>
                  <w:r w:rsidRPr="00854E1F">
                    <w:rPr>
                      <w:rFonts w:ascii="Courier New" w:hAnsi="Courier New" w:cs="Courier New"/>
                      <w:color w:val="FFFFFF" w:themeColor="background1"/>
                      <w:sz w:val="20"/>
                      <w:szCs w:val="20"/>
                      <w:lang w:val="en-GB"/>
                    </w:rPr>
                    <w:t>"]] += link["</w:t>
                  </w:r>
                  <w:r w:rsidRPr="00854E1F">
                    <w:rPr>
                      <w:rFonts w:ascii="Courier New" w:hAnsi="Courier New" w:cs="Courier New"/>
                      <w:color w:val="92D050"/>
                      <w:sz w:val="20"/>
                      <w:szCs w:val="20"/>
                      <w:lang w:val="en-GB"/>
                    </w:rPr>
                    <w:t>value</w:t>
                  </w:r>
                  <w:r w:rsidRPr="00854E1F">
                    <w:rPr>
                      <w:rFonts w:ascii="Courier New" w:hAnsi="Courier New" w:cs="Courier New"/>
                      <w:color w:val="FFFFFF" w:themeColor="background1"/>
                      <w:sz w:val="20"/>
                      <w:szCs w:val="20"/>
                      <w:lang w:val="en-GB"/>
                    </w:rPr>
                    <w:t>"]</w:t>
                  </w:r>
                </w:p>
                <w:p w14:paraId="192343DE"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interactions[data["</w:t>
                  </w:r>
                  <w:r w:rsidRPr="00854E1F">
                    <w:rPr>
                      <w:rFonts w:ascii="Courier New" w:hAnsi="Courier New" w:cs="Courier New"/>
                      <w:color w:val="92D050"/>
                      <w:sz w:val="20"/>
                      <w:szCs w:val="20"/>
                      <w:lang w:val="en-GB"/>
                    </w:rPr>
                    <w:t>nodes</w:t>
                  </w:r>
                  <w:r w:rsidRPr="00854E1F">
                    <w:rPr>
                      <w:rFonts w:ascii="Courier New" w:hAnsi="Courier New" w:cs="Courier New"/>
                      <w:color w:val="FFFFFF" w:themeColor="background1"/>
                      <w:sz w:val="20"/>
                      <w:szCs w:val="20"/>
                      <w:lang w:val="en-GB"/>
                    </w:rPr>
                    <w:t>"][link["</w:t>
                  </w:r>
                  <w:r w:rsidRPr="00854E1F">
                    <w:rPr>
                      <w:rFonts w:ascii="Courier New" w:hAnsi="Courier New" w:cs="Courier New"/>
                      <w:color w:val="92D050"/>
                      <w:sz w:val="20"/>
                      <w:szCs w:val="20"/>
                      <w:lang w:val="en-GB"/>
                    </w:rPr>
                    <w:t>target</w:t>
                  </w:r>
                  <w:r w:rsidRPr="00854E1F">
                    <w:rPr>
                      <w:rFonts w:ascii="Courier New" w:hAnsi="Courier New" w:cs="Courier New"/>
                      <w:color w:val="FFFFFF" w:themeColor="background1"/>
                      <w:sz w:val="20"/>
                      <w:szCs w:val="20"/>
                      <w:lang w:val="en-GB"/>
                    </w:rPr>
                    <w:t>"]]["</w:t>
                  </w:r>
                  <w:r w:rsidRPr="00854E1F">
                    <w:rPr>
                      <w:rFonts w:ascii="Courier New" w:hAnsi="Courier New" w:cs="Courier New"/>
                      <w:color w:val="92D050"/>
                      <w:sz w:val="20"/>
                      <w:szCs w:val="20"/>
                      <w:lang w:val="en-GB"/>
                    </w:rPr>
                    <w:t>name</w:t>
                  </w:r>
                  <w:r w:rsidRPr="00854E1F">
                    <w:rPr>
                      <w:rFonts w:ascii="Courier New" w:hAnsi="Courier New" w:cs="Courier New"/>
                      <w:color w:val="FFFFFF" w:themeColor="background1"/>
                      <w:sz w:val="20"/>
                      <w:szCs w:val="20"/>
                      <w:lang w:val="en-GB"/>
                    </w:rPr>
                    <w:t>"]] += link["</w:t>
                  </w:r>
                  <w:r w:rsidRPr="00854E1F">
                    <w:rPr>
                      <w:rFonts w:ascii="Courier New" w:hAnsi="Courier New" w:cs="Courier New"/>
                      <w:color w:val="92D050"/>
                      <w:sz w:val="20"/>
                      <w:szCs w:val="20"/>
                      <w:lang w:val="en-GB"/>
                    </w:rPr>
                    <w:t>value</w:t>
                  </w:r>
                  <w:r w:rsidRPr="00854E1F">
                    <w:rPr>
                      <w:rFonts w:ascii="Courier New" w:hAnsi="Courier New" w:cs="Courier New"/>
                      <w:color w:val="FFFFFF" w:themeColor="background1"/>
                      <w:sz w:val="20"/>
                      <w:szCs w:val="20"/>
                      <w:lang w:val="en-GB"/>
                    </w:rPr>
                    <w:t>"]</w:t>
                  </w:r>
                </w:p>
                <w:p w14:paraId="46688348" w14:textId="78EF612E" w:rsidR="00A74927" w:rsidRPr="00A74927" w:rsidRDefault="00A74927" w:rsidP="00A74927">
                  <w:pPr>
                    <w:pStyle w:val="Textebrut"/>
                    <w:rPr>
                      <w:rFonts w:ascii="Courier New" w:hAnsi="Courier New" w:cs="Courier New"/>
                      <w:color w:val="CC66FF"/>
                      <w:sz w:val="20"/>
                      <w:szCs w:val="20"/>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return</w:t>
                  </w:r>
                  <w:r w:rsidRPr="00854E1F">
                    <w:rPr>
                      <w:rFonts w:ascii="Courier New" w:hAnsi="Courier New" w:cs="Courier New"/>
                      <w:color w:val="FFFFFF" w:themeColor="background1"/>
                      <w:sz w:val="20"/>
                      <w:szCs w:val="20"/>
                      <w:lang w:val="en-GB"/>
                    </w:rPr>
                    <w:t xml:space="preserve"> connections, interactions</w:t>
                  </w:r>
                </w:p>
              </w:tc>
            </w:tr>
            <w:tr w:rsidR="00A74927" w:rsidRPr="00854E1F" w14:paraId="624FCB2B" w14:textId="77777777" w:rsidTr="00F9454C">
              <w:tc>
                <w:tcPr>
                  <w:tcW w:w="9611" w:type="dxa"/>
                  <w:shd w:val="clear" w:color="auto" w:fill="auto"/>
                </w:tcPr>
                <w:p w14:paraId="704DFCB9" w14:textId="77777777" w:rsidR="00A74927" w:rsidRDefault="00A74927" w:rsidP="00A74927">
                  <w:pPr>
                    <w:pStyle w:val="Textebrut"/>
                    <w:rPr>
                      <w:rFonts w:ascii="Courier New" w:hAnsi="Courier New" w:cs="Courier New"/>
                      <w:color w:val="CC66FF"/>
                      <w:sz w:val="20"/>
                      <w:szCs w:val="20"/>
                    </w:rPr>
                  </w:pPr>
                </w:p>
                <w:p w14:paraId="443AF1CB" w14:textId="5C643CD4" w:rsidR="00A74927" w:rsidRPr="00A74927" w:rsidRDefault="00382764" w:rsidP="00F9454C">
                  <w:pPr>
                    <w:pStyle w:val="Textebrut"/>
                    <w:jc w:val="both"/>
                    <w:rPr>
                      <w:rFonts w:asciiTheme="minorHAnsi" w:hAnsiTheme="minorHAnsi"/>
                      <w:noProof/>
                      <w:sz w:val="24"/>
                      <w:szCs w:val="24"/>
                    </w:rPr>
                  </w:pPr>
                  <w:r>
                    <w:rPr>
                      <w:rFonts w:asciiTheme="minorHAnsi" w:hAnsiTheme="minorHAnsi"/>
                      <w:noProof/>
                      <w:sz w:val="24"/>
                      <w:szCs w:val="24"/>
                    </w:rPr>
                    <w:t>get_info(data) renvoie les interations et les connexions entre les personnages</w:t>
                  </w:r>
                  <w:r w:rsidR="00A74927">
                    <w:rPr>
                      <w:rFonts w:asciiTheme="minorHAnsi" w:hAnsiTheme="minorHAnsi"/>
                      <w:noProof/>
                      <w:sz w:val="24"/>
                      <w:szCs w:val="24"/>
                    </w:rPr>
                    <w:t>.</w:t>
                  </w:r>
                  <w:r>
                    <w:rPr>
                      <w:rFonts w:asciiTheme="minorHAnsi" w:hAnsiTheme="minorHAnsi"/>
                      <w:noProof/>
                      <w:sz w:val="24"/>
                      <w:szCs w:val="24"/>
                    </w:rPr>
                    <w:t xml:space="preserve"> Ces deux premières fonctions sont inspirées de l’analyse</w:t>
                  </w:r>
                  <w:r w:rsidR="00610E66">
                    <w:rPr>
                      <w:rFonts w:asciiTheme="minorHAnsi" w:hAnsiTheme="minorHAnsi"/>
                      <w:noProof/>
                      <w:sz w:val="24"/>
                      <w:szCs w:val="24"/>
                    </w:rPr>
                    <w:t xml:space="preserve"> proposée Ganesh A.</w:t>
                  </w:r>
                </w:p>
                <w:p w14:paraId="2833B266" w14:textId="7AE527F6" w:rsidR="00A74927" w:rsidRPr="00A74927" w:rsidRDefault="00A74927" w:rsidP="00A74927">
                  <w:pPr>
                    <w:pStyle w:val="Textebrut"/>
                    <w:rPr>
                      <w:rFonts w:ascii="Courier New" w:hAnsi="Courier New" w:cs="Courier New"/>
                      <w:color w:val="CC66FF"/>
                      <w:sz w:val="20"/>
                      <w:szCs w:val="20"/>
                    </w:rPr>
                  </w:pPr>
                </w:p>
              </w:tc>
            </w:tr>
            <w:tr w:rsidR="00A74927" w:rsidRPr="00854E1F" w14:paraId="6AB2EF68" w14:textId="77777777" w:rsidTr="00F9454C">
              <w:tc>
                <w:tcPr>
                  <w:tcW w:w="9611" w:type="dxa"/>
                  <w:shd w:val="clear" w:color="auto" w:fill="2F2F2F" w:themeFill="text1" w:themeFillShade="80"/>
                </w:tcPr>
                <w:p w14:paraId="30348ECE"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CC66FF"/>
                      <w:sz w:val="20"/>
                      <w:szCs w:val="20"/>
                      <w:lang w:val="en-GB"/>
                    </w:rPr>
                    <w:t>def</w:t>
                  </w: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b/>
                      <w:bCs/>
                      <w:color w:val="00B0F0"/>
                      <w:sz w:val="20"/>
                      <w:szCs w:val="20"/>
                      <w:lang w:val="en-GB"/>
                    </w:rPr>
                    <w:t>get_communities</w:t>
                  </w:r>
                  <w:r w:rsidRPr="00854E1F">
                    <w:rPr>
                      <w:rFonts w:ascii="Courier New" w:hAnsi="Courier New" w:cs="Courier New"/>
                      <w:color w:val="FFFFFF" w:themeColor="background1"/>
                      <w:sz w:val="20"/>
                      <w:szCs w:val="20"/>
                      <w:lang w:val="en-GB"/>
                    </w:rPr>
                    <w:t>(G):</w:t>
                  </w:r>
                </w:p>
                <w:p w14:paraId="6B574E5F"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partition = greedy_modularity_communities(G)</w:t>
                  </w:r>
                </w:p>
                <w:p w14:paraId="0F66950A"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pos = nx.spring_layout(G)</w:t>
                  </w:r>
                </w:p>
                <w:p w14:paraId="6D70644A" w14:textId="77777777" w:rsidR="00A74927" w:rsidRPr="00854E1F" w:rsidRDefault="00A74927" w:rsidP="00A74927">
                  <w:pPr>
                    <w:pStyle w:val="Textebrut"/>
                    <w:rPr>
                      <w:rFonts w:ascii="Courier New" w:hAnsi="Courier New" w:cs="Courier New"/>
                      <w:color w:val="FFFFFF" w:themeColor="background1"/>
                      <w:sz w:val="20"/>
                      <w:szCs w:val="20"/>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FFFFFF" w:themeColor="background1"/>
                      <w:sz w:val="20"/>
                      <w:szCs w:val="20"/>
                    </w:rPr>
                    <w:t>node_groups = []</w:t>
                  </w:r>
                </w:p>
                <w:p w14:paraId="0BC46BEA" w14:textId="77777777" w:rsidR="00A74927" w:rsidRPr="00854E1F" w:rsidRDefault="00A74927" w:rsidP="00A74927">
                  <w:pPr>
                    <w:pStyle w:val="Textebrut"/>
                    <w:rPr>
                      <w:rFonts w:ascii="Courier New" w:hAnsi="Courier New" w:cs="Courier New"/>
                      <w:color w:val="FFFFFF" w:themeColor="background1"/>
                      <w:sz w:val="20"/>
                      <w:szCs w:val="20"/>
                    </w:rPr>
                  </w:pPr>
                  <w:r w:rsidRPr="00854E1F">
                    <w:rPr>
                      <w:rFonts w:ascii="Courier New" w:hAnsi="Courier New" w:cs="Courier New"/>
                      <w:color w:val="FFFFFF" w:themeColor="background1"/>
                      <w:sz w:val="20"/>
                      <w:szCs w:val="20"/>
                    </w:rPr>
                    <w:t xml:space="preserve">    node_groups = </w:t>
                  </w:r>
                  <w:r w:rsidRPr="003043B0">
                    <w:rPr>
                      <w:rFonts w:ascii="Courier New" w:hAnsi="Courier New" w:cs="Courier New"/>
                      <w:color w:val="FFC000"/>
                      <w:sz w:val="20"/>
                      <w:szCs w:val="20"/>
                    </w:rPr>
                    <w:t>list</w:t>
                  </w:r>
                  <w:r w:rsidRPr="00854E1F">
                    <w:rPr>
                      <w:rFonts w:ascii="Courier New" w:hAnsi="Courier New" w:cs="Courier New"/>
                      <w:color w:val="FFFFFF" w:themeColor="background1"/>
                      <w:sz w:val="20"/>
                      <w:szCs w:val="20"/>
                    </w:rPr>
                    <w:t>(partition)</w:t>
                  </w:r>
                </w:p>
                <w:p w14:paraId="096C9B65"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rPr>
                    <w:t xml:space="preserve">    </w:t>
                  </w:r>
                  <w:r w:rsidRPr="00854E1F">
                    <w:rPr>
                      <w:rFonts w:ascii="Courier New" w:hAnsi="Courier New" w:cs="Courier New"/>
                      <w:color w:val="FFFFFF" w:themeColor="background1"/>
                      <w:sz w:val="20"/>
                      <w:szCs w:val="20"/>
                      <w:lang w:val="en-GB"/>
                    </w:rPr>
                    <w:t>color_map = []</w:t>
                  </w:r>
                </w:p>
                <w:p w14:paraId="26922BB0"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node </w:t>
                  </w:r>
                  <w:r w:rsidRPr="00854E1F">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G:</w:t>
                  </w:r>
                </w:p>
                <w:p w14:paraId="50A2C90A"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color w:val="CC66FF"/>
                      <w:sz w:val="20"/>
                      <w:szCs w:val="20"/>
                      <w:lang w:val="en-GB"/>
                    </w:rPr>
                    <w:t>if</w:t>
                  </w:r>
                  <w:r w:rsidRPr="00854E1F">
                    <w:rPr>
                      <w:rFonts w:ascii="Courier New" w:hAnsi="Courier New" w:cs="Courier New"/>
                      <w:color w:val="FFFFFF" w:themeColor="background1"/>
                      <w:sz w:val="20"/>
                      <w:szCs w:val="20"/>
                      <w:lang w:val="en-GB"/>
                    </w:rPr>
                    <w:t xml:space="preserve"> node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node_groups[</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w:t>
                  </w:r>
                </w:p>
                <w:p w14:paraId="10077720"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lastRenderedPageBreak/>
                    <w:t xml:space="preserve">            color_map.append(</w:t>
                  </w:r>
                  <w:r w:rsidRPr="003043B0">
                    <w:rPr>
                      <w:rFonts w:ascii="Courier New" w:hAnsi="Courier New" w:cs="Courier New"/>
                      <w:color w:val="92D050"/>
                      <w:sz w:val="20"/>
                      <w:szCs w:val="20"/>
                      <w:lang w:val="en-GB"/>
                    </w:rPr>
                    <w:t>'blue'</w:t>
                  </w:r>
                  <w:r w:rsidRPr="00854E1F">
                    <w:rPr>
                      <w:rFonts w:ascii="Courier New" w:hAnsi="Courier New" w:cs="Courier New"/>
                      <w:color w:val="FFFFFF" w:themeColor="background1"/>
                      <w:sz w:val="20"/>
                      <w:szCs w:val="20"/>
                      <w:lang w:val="en-GB"/>
                    </w:rPr>
                    <w:t>)</w:t>
                  </w:r>
                </w:p>
                <w:p w14:paraId="0971CF16"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else</w:t>
                  </w:r>
                  <w:r w:rsidRPr="00854E1F">
                    <w:rPr>
                      <w:rFonts w:ascii="Courier New" w:hAnsi="Courier New" w:cs="Courier New"/>
                      <w:color w:val="FFFFFF" w:themeColor="background1"/>
                      <w:sz w:val="20"/>
                      <w:szCs w:val="20"/>
                      <w:lang w:val="en-GB"/>
                    </w:rPr>
                    <w:t xml:space="preserve">: </w:t>
                  </w:r>
                </w:p>
                <w:p w14:paraId="6E2224E7"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if</w:t>
                  </w:r>
                  <w:r w:rsidRPr="00854E1F">
                    <w:rPr>
                      <w:rFonts w:ascii="Courier New" w:hAnsi="Courier New" w:cs="Courier New"/>
                      <w:color w:val="FFFFFF" w:themeColor="background1"/>
                      <w:sz w:val="20"/>
                      <w:szCs w:val="20"/>
                      <w:lang w:val="en-GB"/>
                    </w:rPr>
                    <w:t xml:space="preserve"> node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node_groups[</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w:t>
                  </w:r>
                </w:p>
                <w:p w14:paraId="2EEEAEAD"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color_map.append(</w:t>
                  </w:r>
                  <w:r w:rsidRPr="003043B0">
                    <w:rPr>
                      <w:rFonts w:ascii="Courier New" w:hAnsi="Courier New" w:cs="Courier New"/>
                      <w:color w:val="92D050"/>
                      <w:sz w:val="20"/>
                      <w:szCs w:val="20"/>
                      <w:lang w:val="en-GB"/>
                    </w:rPr>
                    <w:t>'yellow'</w:t>
                  </w:r>
                  <w:r w:rsidRPr="00854E1F">
                    <w:rPr>
                      <w:rFonts w:ascii="Courier New" w:hAnsi="Courier New" w:cs="Courier New"/>
                      <w:color w:val="FFFFFF" w:themeColor="background1"/>
                      <w:sz w:val="20"/>
                      <w:szCs w:val="20"/>
                      <w:lang w:val="en-GB"/>
                    </w:rPr>
                    <w:t>)</w:t>
                  </w:r>
                </w:p>
                <w:p w14:paraId="2298591C" w14:textId="77777777" w:rsidR="00610E66" w:rsidRPr="00610E66" w:rsidRDefault="00A74927" w:rsidP="00610E66">
                  <w:pPr>
                    <w:pStyle w:val="Textebrut"/>
                    <w:rPr>
                      <w:rFonts w:ascii="Courier New" w:hAnsi="Courier New" w:cs="Courier New"/>
                      <w:b/>
                      <w:bCs/>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00610E66" w:rsidRPr="00610E66">
                    <w:rPr>
                      <w:rFonts w:ascii="Courier New" w:hAnsi="Courier New" w:cs="Courier New"/>
                      <w:b/>
                      <w:bCs/>
                      <w:color w:val="FFFFFF" w:themeColor="background1"/>
                      <w:sz w:val="20"/>
                      <w:szCs w:val="20"/>
                      <w:lang w:val="en-GB"/>
                    </w:rPr>
                    <w:t>(…)</w:t>
                  </w:r>
                  <w:r w:rsidRPr="00610E66">
                    <w:rPr>
                      <w:rFonts w:ascii="Courier New" w:hAnsi="Courier New" w:cs="Courier New"/>
                      <w:b/>
                      <w:bCs/>
                      <w:color w:val="FFFFFF" w:themeColor="background1"/>
                      <w:sz w:val="20"/>
                      <w:szCs w:val="20"/>
                      <w:lang w:val="en-GB"/>
                    </w:rPr>
                    <w:t xml:space="preserve">    </w:t>
                  </w:r>
                </w:p>
                <w:p w14:paraId="1EE0DDBE" w14:textId="3E6422D0" w:rsidR="00A74927" w:rsidRPr="00854E1F" w:rsidRDefault="00A74927" w:rsidP="00610E66">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nx.draw(G,pos, alpha=</w:t>
                  </w:r>
                  <w:r w:rsidRPr="003043B0">
                    <w:rPr>
                      <w:rFonts w:ascii="Courier New" w:hAnsi="Courier New" w:cs="Courier New"/>
                      <w:color w:val="FFFF00"/>
                      <w:sz w:val="20"/>
                      <w:szCs w:val="20"/>
                      <w:lang w:val="en-GB"/>
                    </w:rPr>
                    <w:t>0.5</w:t>
                  </w:r>
                  <w:r w:rsidRPr="00854E1F">
                    <w:rPr>
                      <w:rFonts w:ascii="Courier New" w:hAnsi="Courier New" w:cs="Courier New"/>
                      <w:color w:val="FFFFFF" w:themeColor="background1"/>
                      <w:sz w:val="20"/>
                      <w:szCs w:val="20"/>
                      <w:lang w:val="en-GB"/>
                    </w:rPr>
                    <w:t>,node_size=</w:t>
                  </w:r>
                  <w:r w:rsidRPr="003043B0">
                    <w:rPr>
                      <w:rFonts w:ascii="Courier New" w:hAnsi="Courier New" w:cs="Courier New"/>
                      <w:color w:val="FFFF00"/>
                      <w:sz w:val="20"/>
                      <w:szCs w:val="20"/>
                      <w:lang w:val="en-GB"/>
                    </w:rPr>
                    <w:t>50</w:t>
                  </w:r>
                  <w:r w:rsidRPr="00854E1F">
                    <w:rPr>
                      <w:rFonts w:ascii="Courier New" w:hAnsi="Courier New" w:cs="Courier New"/>
                      <w:color w:val="FFFFFF" w:themeColor="background1"/>
                      <w:sz w:val="20"/>
                      <w:szCs w:val="20"/>
                      <w:lang w:val="en-GB"/>
                    </w:rPr>
                    <w:t>,node_color=color_map,with_labels=</w:t>
                  </w:r>
                  <w:r w:rsidRPr="003043B0">
                    <w:rPr>
                      <w:rFonts w:ascii="Courier New" w:hAnsi="Courier New" w:cs="Courier New"/>
                      <w:color w:val="FFC000"/>
                      <w:sz w:val="20"/>
                      <w:szCs w:val="20"/>
                      <w:lang w:val="en-GB"/>
                    </w:rPr>
                    <w:t>True</w:t>
                  </w:r>
                  <w:r w:rsidRPr="00854E1F">
                    <w:rPr>
                      <w:rFonts w:ascii="Courier New" w:hAnsi="Courier New" w:cs="Courier New"/>
                      <w:color w:val="FFFFFF" w:themeColor="background1"/>
                      <w:sz w:val="20"/>
                      <w:szCs w:val="20"/>
                      <w:lang w:val="en-GB"/>
                    </w:rPr>
                    <w:t>)</w:t>
                  </w:r>
                </w:p>
                <w:p w14:paraId="33A794D2"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plt.savefig(</w:t>
                  </w:r>
                  <w:r w:rsidRPr="003043B0">
                    <w:rPr>
                      <w:rFonts w:ascii="Courier New" w:hAnsi="Courier New" w:cs="Courier New"/>
                      <w:color w:val="92D050"/>
                      <w:sz w:val="20"/>
                      <w:szCs w:val="20"/>
                      <w:lang w:val="en-GB"/>
                    </w:rPr>
                    <w:t>f'results/graphs/Episode_{episode}_Graph_communities.png'</w:t>
                  </w:r>
                  <w:r w:rsidRPr="00854E1F">
                    <w:rPr>
                      <w:rFonts w:ascii="Courier New" w:hAnsi="Courier New" w:cs="Courier New"/>
                      <w:color w:val="FFFFFF" w:themeColor="background1"/>
                      <w:sz w:val="20"/>
                      <w:szCs w:val="20"/>
                      <w:lang w:val="en-GB"/>
                    </w:rPr>
                    <w:t>)</w:t>
                  </w:r>
                </w:p>
                <w:p w14:paraId="3F050B1D" w14:textId="77777777" w:rsidR="00A74927" w:rsidRPr="00854E1F" w:rsidRDefault="00A74927"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plt.show()</w:t>
                  </w:r>
                </w:p>
                <w:p w14:paraId="6048FA30" w14:textId="3F8834AC" w:rsidR="00A74927" w:rsidRPr="00A74927" w:rsidRDefault="00A74927" w:rsidP="00A74927">
                  <w:pPr>
                    <w:pStyle w:val="Textebrut"/>
                    <w:rPr>
                      <w:rFonts w:ascii="Courier New" w:hAnsi="Courier New" w:cs="Courier New"/>
                      <w:color w:val="CC66FF"/>
                      <w:sz w:val="20"/>
                      <w:szCs w:val="20"/>
                    </w:rPr>
                  </w:pPr>
                  <w:r w:rsidRPr="00854E1F">
                    <w:rPr>
                      <w:rFonts w:ascii="Courier New" w:hAnsi="Courier New" w:cs="Courier New"/>
                      <w:color w:val="FFFFFF" w:themeColor="background1"/>
                      <w:sz w:val="20"/>
                      <w:szCs w:val="20"/>
                      <w:lang w:val="en-GB"/>
                    </w:rPr>
                    <w:t xml:space="preserve">    plt.close()</w:t>
                  </w:r>
                </w:p>
              </w:tc>
            </w:tr>
            <w:tr w:rsidR="00A74927" w:rsidRPr="00854E1F" w14:paraId="7C33D721" w14:textId="77777777" w:rsidTr="00F9454C">
              <w:tc>
                <w:tcPr>
                  <w:tcW w:w="9611" w:type="dxa"/>
                  <w:shd w:val="clear" w:color="auto" w:fill="auto"/>
                </w:tcPr>
                <w:p w14:paraId="1387AAC4" w14:textId="77777777" w:rsidR="00A74927" w:rsidRDefault="00A74927" w:rsidP="00A74927">
                  <w:pPr>
                    <w:pStyle w:val="Textebrut"/>
                    <w:rPr>
                      <w:rFonts w:asciiTheme="minorHAnsi" w:hAnsiTheme="minorHAnsi"/>
                      <w:noProof/>
                      <w:sz w:val="24"/>
                      <w:szCs w:val="24"/>
                    </w:rPr>
                  </w:pPr>
                </w:p>
                <w:p w14:paraId="05E79751" w14:textId="4E495082" w:rsidR="00610E66" w:rsidRPr="00A74927" w:rsidRDefault="00610E66" w:rsidP="00F9454C">
                  <w:pPr>
                    <w:pStyle w:val="Textebrut"/>
                    <w:jc w:val="both"/>
                    <w:rPr>
                      <w:rFonts w:asciiTheme="minorHAnsi" w:hAnsiTheme="minorHAnsi"/>
                      <w:noProof/>
                      <w:sz w:val="24"/>
                      <w:szCs w:val="24"/>
                    </w:rPr>
                  </w:pPr>
                  <w:r>
                    <w:rPr>
                      <w:rFonts w:asciiTheme="minorHAnsi" w:hAnsiTheme="minorHAnsi"/>
                      <w:noProof/>
                      <w:sz w:val="24"/>
                      <w:szCs w:val="24"/>
                    </w:rPr>
                    <w:t>get_communities(G) permet de créer un partitionnement via le calcul de la modularité. Selon les groupes créés, on affecte une couleur aux sommets, puis on crée le graphe.</w:t>
                  </w:r>
                </w:p>
                <w:p w14:paraId="632ACE29" w14:textId="77777777" w:rsidR="00A74927" w:rsidRPr="00A74927" w:rsidRDefault="00A74927" w:rsidP="00A74927">
                  <w:pPr>
                    <w:pStyle w:val="Textebrut"/>
                    <w:rPr>
                      <w:rFonts w:ascii="Courier New" w:hAnsi="Courier New" w:cs="Courier New"/>
                      <w:color w:val="CC66FF"/>
                      <w:sz w:val="20"/>
                      <w:szCs w:val="20"/>
                    </w:rPr>
                  </w:pPr>
                </w:p>
              </w:tc>
            </w:tr>
            <w:tr w:rsidR="00382764" w:rsidRPr="00CD79B6" w14:paraId="2659CF37" w14:textId="77777777" w:rsidTr="00F9454C">
              <w:tc>
                <w:tcPr>
                  <w:tcW w:w="9611" w:type="dxa"/>
                  <w:shd w:val="clear" w:color="auto" w:fill="2F2F2F" w:themeFill="text1" w:themeFillShade="80"/>
                </w:tcPr>
                <w:p w14:paraId="6FFA487C"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3043B0">
                    <w:rPr>
                      <w:rFonts w:ascii="Courier New" w:hAnsi="Courier New" w:cs="Courier New"/>
                      <w:color w:val="CC66FF"/>
                      <w:sz w:val="20"/>
                      <w:szCs w:val="20"/>
                      <w:lang w:val="en-GB"/>
                    </w:rPr>
                    <w:t>def</w:t>
                  </w: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b/>
                      <w:bCs/>
                      <w:color w:val="00B0F0"/>
                      <w:sz w:val="20"/>
                      <w:szCs w:val="20"/>
                      <w:lang w:val="en-GB"/>
                    </w:rPr>
                    <w:t>get_graph</w:t>
                  </w:r>
                  <w:r w:rsidRPr="00854E1F">
                    <w:rPr>
                      <w:rFonts w:ascii="Courier New" w:hAnsi="Courier New" w:cs="Courier New"/>
                      <w:color w:val="FFFFFF" w:themeColor="background1"/>
                      <w:sz w:val="20"/>
                      <w:szCs w:val="20"/>
                      <w:lang w:val="en-GB"/>
                    </w:rPr>
                    <w:t>(data, episode):</w:t>
                  </w:r>
                </w:p>
                <w:p w14:paraId="6FBBAA24"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nodes = [ node[</w:t>
                  </w:r>
                  <w:r w:rsidRPr="003043B0">
                    <w:rPr>
                      <w:rFonts w:ascii="Courier New" w:hAnsi="Courier New" w:cs="Courier New"/>
                      <w:color w:val="92D050"/>
                      <w:sz w:val="20"/>
                      <w:szCs w:val="20"/>
                      <w:lang w:val="en-GB"/>
                    </w:rPr>
                    <w:t>'name'</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node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data["</w:t>
                  </w:r>
                  <w:r w:rsidRPr="003043B0">
                    <w:rPr>
                      <w:rFonts w:ascii="Courier New" w:hAnsi="Courier New" w:cs="Courier New"/>
                      <w:color w:val="92D050"/>
                      <w:sz w:val="20"/>
                      <w:szCs w:val="20"/>
                      <w:lang w:val="en-GB"/>
                    </w:rPr>
                    <w:t>nodes</w:t>
                  </w:r>
                  <w:r w:rsidRPr="00854E1F">
                    <w:rPr>
                      <w:rFonts w:ascii="Courier New" w:hAnsi="Courier New" w:cs="Courier New"/>
                      <w:color w:val="FFFFFF" w:themeColor="background1"/>
                      <w:sz w:val="20"/>
                      <w:szCs w:val="20"/>
                      <w:lang w:val="en-GB"/>
                    </w:rPr>
                    <w:t>"] ]</w:t>
                  </w:r>
                </w:p>
                <w:p w14:paraId="0D7B12E7"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edges = [ (nodes[link[</w:t>
                  </w:r>
                  <w:r w:rsidRPr="003043B0">
                    <w:rPr>
                      <w:rFonts w:ascii="Courier New" w:hAnsi="Courier New" w:cs="Courier New"/>
                      <w:color w:val="92D050"/>
                      <w:sz w:val="20"/>
                      <w:szCs w:val="20"/>
                      <w:lang w:val="en-GB"/>
                    </w:rPr>
                    <w:t>'source'</w:t>
                  </w:r>
                  <w:r w:rsidRPr="00854E1F">
                    <w:rPr>
                      <w:rFonts w:ascii="Courier New" w:hAnsi="Courier New" w:cs="Courier New"/>
                      <w:color w:val="FFFFFF" w:themeColor="background1"/>
                      <w:sz w:val="20"/>
                      <w:szCs w:val="20"/>
                      <w:lang w:val="en-GB"/>
                    </w:rPr>
                    <w:t>]], nodes[link[</w:t>
                  </w:r>
                  <w:r w:rsidRPr="003043B0">
                    <w:rPr>
                      <w:rFonts w:ascii="Courier New" w:hAnsi="Courier New" w:cs="Courier New"/>
                      <w:color w:val="92D050"/>
                      <w:sz w:val="20"/>
                      <w:szCs w:val="20"/>
                      <w:lang w:val="en-GB"/>
                    </w:rPr>
                    <w:t>'target'</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link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data["</w:t>
                  </w:r>
                  <w:r w:rsidRPr="003043B0">
                    <w:rPr>
                      <w:rFonts w:ascii="Courier New" w:hAnsi="Courier New" w:cs="Courier New"/>
                      <w:color w:val="92D050"/>
                      <w:sz w:val="20"/>
                      <w:szCs w:val="20"/>
                      <w:lang w:val="en-GB"/>
                    </w:rPr>
                    <w:t>links</w:t>
                  </w:r>
                  <w:r w:rsidRPr="00854E1F">
                    <w:rPr>
                      <w:rFonts w:ascii="Courier New" w:hAnsi="Courier New" w:cs="Courier New"/>
                      <w:color w:val="FFFFFF" w:themeColor="background1"/>
                      <w:sz w:val="20"/>
                      <w:szCs w:val="20"/>
                      <w:lang w:val="en-GB"/>
                    </w:rPr>
                    <w:t>"] ]</w:t>
                  </w:r>
                </w:p>
                <w:p w14:paraId="4590EA14"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G = nx.Graph()</w:t>
                  </w:r>
                </w:p>
                <w:p w14:paraId="6370EA03"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node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nodes:</w:t>
                  </w:r>
                </w:p>
                <w:p w14:paraId="7DCE72BE"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G.add_node(node)</w:t>
                  </w:r>
                </w:p>
                <w:p w14:paraId="7414D450"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edge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edges:</w:t>
                  </w:r>
                </w:p>
                <w:p w14:paraId="5E21F37A"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G.add_edge(edge[</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],edge[</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w:t>
                  </w:r>
                </w:p>
                <w:p w14:paraId="5786773F"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nb_nodes = G.number_of_nodes()</w:t>
                  </w:r>
                </w:p>
                <w:p w14:paraId="5C998340"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nb_edges = G.number_of_edges()</w:t>
                  </w:r>
                </w:p>
                <w:p w14:paraId="084D2683"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plt.figure(figsize=(</w:t>
                  </w:r>
                  <w:r w:rsidRPr="003043B0">
                    <w:rPr>
                      <w:rFonts w:ascii="Courier New" w:hAnsi="Courier New" w:cs="Courier New"/>
                      <w:color w:val="FFFF00"/>
                      <w:sz w:val="20"/>
                      <w:szCs w:val="20"/>
                      <w:lang w:val="en-GB"/>
                    </w:rPr>
                    <w:t>30</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FF00"/>
                      <w:sz w:val="20"/>
                      <w:szCs w:val="20"/>
                      <w:lang w:val="en-GB"/>
                    </w:rPr>
                    <w:t>15</w:t>
                  </w:r>
                  <w:r w:rsidRPr="00854E1F">
                    <w:rPr>
                      <w:rFonts w:ascii="Courier New" w:hAnsi="Courier New" w:cs="Courier New"/>
                      <w:color w:val="FFFFFF" w:themeColor="background1"/>
                      <w:sz w:val="20"/>
                      <w:szCs w:val="20"/>
                      <w:lang w:val="en-GB"/>
                    </w:rPr>
                    <w:t>))</w:t>
                  </w:r>
                </w:p>
                <w:p w14:paraId="12CB3786"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plt.subplot(</w:t>
                  </w:r>
                  <w:r w:rsidRPr="003043B0">
                    <w:rPr>
                      <w:rFonts w:ascii="Courier New" w:hAnsi="Courier New" w:cs="Courier New"/>
                      <w:color w:val="FFFF00"/>
                      <w:sz w:val="20"/>
                      <w:szCs w:val="20"/>
                      <w:lang w:val="en-GB"/>
                    </w:rPr>
                    <w:t>121</w:t>
                  </w:r>
                  <w:r w:rsidRPr="00854E1F">
                    <w:rPr>
                      <w:rFonts w:ascii="Courier New" w:hAnsi="Courier New" w:cs="Courier New"/>
                      <w:color w:val="FFFFFF" w:themeColor="background1"/>
                      <w:sz w:val="20"/>
                      <w:szCs w:val="20"/>
                      <w:lang w:val="en-GB"/>
                    </w:rPr>
                    <w:t>)</w:t>
                  </w:r>
                </w:p>
                <w:p w14:paraId="191DD18B"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nx.draw(G,with_labels=</w:t>
                  </w:r>
                  <w:r w:rsidRPr="003043B0">
                    <w:rPr>
                      <w:rFonts w:ascii="Courier New" w:hAnsi="Courier New" w:cs="Courier New"/>
                      <w:color w:val="FFC000"/>
                      <w:sz w:val="20"/>
                      <w:szCs w:val="20"/>
                      <w:lang w:val="en-GB"/>
                    </w:rPr>
                    <w:t>True</w:t>
                  </w:r>
                  <w:r w:rsidRPr="00854E1F">
                    <w:rPr>
                      <w:rFonts w:ascii="Courier New" w:hAnsi="Courier New" w:cs="Courier New"/>
                      <w:color w:val="FFFFFF" w:themeColor="background1"/>
                      <w:sz w:val="20"/>
                      <w:szCs w:val="20"/>
                      <w:lang w:val="en-GB"/>
                    </w:rPr>
                    <w:t>)</w:t>
                  </w:r>
                </w:p>
                <w:p w14:paraId="27FC8E60"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plt.savefig(</w:t>
                  </w:r>
                  <w:r w:rsidRPr="003043B0">
                    <w:rPr>
                      <w:rFonts w:ascii="Courier New" w:hAnsi="Courier New" w:cs="Courier New"/>
                      <w:color w:val="92D050"/>
                      <w:sz w:val="20"/>
                      <w:szCs w:val="20"/>
                      <w:lang w:val="en-GB"/>
                    </w:rPr>
                    <w:t>f'results/graphs/Episode_{episode}_Graph.png'</w:t>
                  </w:r>
                  <w:r w:rsidRPr="00854E1F">
                    <w:rPr>
                      <w:rFonts w:ascii="Courier New" w:hAnsi="Courier New" w:cs="Courier New"/>
                      <w:color w:val="FFFFFF" w:themeColor="background1"/>
                      <w:sz w:val="20"/>
                      <w:szCs w:val="20"/>
                      <w:lang w:val="en-GB"/>
                    </w:rPr>
                    <w:t>)</w:t>
                  </w:r>
                </w:p>
                <w:p w14:paraId="1EEEBA4A"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plt.show()</w:t>
                  </w:r>
                </w:p>
                <w:p w14:paraId="476D7250"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plt.close()</w:t>
                  </w:r>
                </w:p>
                <w:p w14:paraId="4CC74133"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G = get_communities(G)</w:t>
                  </w:r>
                </w:p>
                <w:p w14:paraId="208B982E" w14:textId="131D2F13" w:rsidR="00382764" w:rsidRPr="003043B0" w:rsidRDefault="00382764" w:rsidP="00382764">
                  <w:pPr>
                    <w:pStyle w:val="Textebrut"/>
                    <w:rPr>
                      <w:rFonts w:ascii="Courier New" w:hAnsi="Courier New" w:cs="Courier New"/>
                      <w:color w:val="CC66FF"/>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return</w:t>
                  </w:r>
                  <w:r w:rsidRPr="00854E1F">
                    <w:rPr>
                      <w:rFonts w:ascii="Courier New" w:hAnsi="Courier New" w:cs="Courier New"/>
                      <w:color w:val="FFFFFF" w:themeColor="background1"/>
                      <w:sz w:val="20"/>
                      <w:szCs w:val="20"/>
                      <w:lang w:val="en-GB"/>
                    </w:rPr>
                    <w:t xml:space="preserve"> G,nb_nodes,nb_edges</w:t>
                  </w:r>
                </w:p>
              </w:tc>
            </w:tr>
            <w:tr w:rsidR="00382764" w:rsidRPr="00610E66" w14:paraId="73CFDA0B" w14:textId="77777777" w:rsidTr="00F9454C">
              <w:tc>
                <w:tcPr>
                  <w:tcW w:w="9611" w:type="dxa"/>
                  <w:shd w:val="clear" w:color="auto" w:fill="auto"/>
                </w:tcPr>
                <w:p w14:paraId="605C38EC" w14:textId="77777777" w:rsidR="00382764" w:rsidRDefault="00382764" w:rsidP="00A74927">
                  <w:pPr>
                    <w:pStyle w:val="Textebrut"/>
                    <w:rPr>
                      <w:rFonts w:ascii="Courier New" w:hAnsi="Courier New" w:cs="Courier New"/>
                      <w:color w:val="CC66FF"/>
                      <w:sz w:val="20"/>
                      <w:szCs w:val="20"/>
                      <w:lang w:val="en-GB"/>
                    </w:rPr>
                  </w:pPr>
                </w:p>
                <w:p w14:paraId="2B17BA7D" w14:textId="41C2C058" w:rsidR="00382764" w:rsidRPr="00610E66" w:rsidRDefault="00610E66" w:rsidP="00F9454C">
                  <w:pPr>
                    <w:pStyle w:val="Textebrut"/>
                    <w:jc w:val="both"/>
                    <w:rPr>
                      <w:rFonts w:asciiTheme="minorHAnsi" w:hAnsiTheme="minorHAnsi"/>
                      <w:noProof/>
                      <w:sz w:val="24"/>
                      <w:szCs w:val="24"/>
                    </w:rPr>
                  </w:pPr>
                  <w:r w:rsidRPr="00610E66">
                    <w:rPr>
                      <w:rFonts w:asciiTheme="minorHAnsi" w:hAnsiTheme="minorHAnsi"/>
                      <w:noProof/>
                      <w:sz w:val="24"/>
                      <w:szCs w:val="24"/>
                    </w:rPr>
                    <w:t>get_graph(data,episode) est conçue pour renvoyer un</w:t>
                  </w:r>
                  <w:r>
                    <w:rPr>
                      <w:rFonts w:asciiTheme="minorHAnsi" w:hAnsiTheme="minorHAnsi"/>
                      <w:noProof/>
                      <w:sz w:val="24"/>
                      <w:szCs w:val="24"/>
                    </w:rPr>
                    <w:t xml:space="preserve"> graphe à partir d’un lot de données et du numéro de l’épisode. En effet, la fonction a été prévue pour lire les fichiers de l’ensemble des épisodes.</w:t>
                  </w:r>
                </w:p>
                <w:p w14:paraId="7BFEAA15" w14:textId="4D0099C3" w:rsidR="00382764" w:rsidRPr="00610E66" w:rsidRDefault="00382764" w:rsidP="00A74927">
                  <w:pPr>
                    <w:pStyle w:val="Textebrut"/>
                    <w:rPr>
                      <w:rFonts w:ascii="Courier New" w:hAnsi="Courier New" w:cs="Courier New"/>
                      <w:color w:val="CC66FF"/>
                      <w:sz w:val="20"/>
                      <w:szCs w:val="20"/>
                    </w:rPr>
                  </w:pPr>
                </w:p>
              </w:tc>
            </w:tr>
            <w:tr w:rsidR="00382764" w:rsidRPr="00CD79B6" w14:paraId="0B0A9022" w14:textId="77777777" w:rsidTr="00F9454C">
              <w:tc>
                <w:tcPr>
                  <w:tcW w:w="9611" w:type="dxa"/>
                  <w:shd w:val="clear" w:color="auto" w:fill="2F2F2F" w:themeFill="text1" w:themeFillShade="80"/>
                </w:tcPr>
                <w:p w14:paraId="13DFC266"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3043B0">
                    <w:rPr>
                      <w:rFonts w:ascii="Courier New" w:hAnsi="Courier New" w:cs="Courier New"/>
                      <w:color w:val="CC66FF"/>
                      <w:sz w:val="20"/>
                      <w:szCs w:val="20"/>
                      <w:lang w:val="en-GB"/>
                    </w:rPr>
                    <w:t>def</w:t>
                  </w:r>
                  <w:r w:rsidRPr="00854E1F">
                    <w:rPr>
                      <w:rFonts w:ascii="Courier New" w:hAnsi="Courier New" w:cs="Courier New"/>
                      <w:color w:val="FFFFFF" w:themeColor="background1"/>
                      <w:sz w:val="20"/>
                      <w:szCs w:val="20"/>
                      <w:lang w:val="en-GB"/>
                    </w:rPr>
                    <w:t xml:space="preserve"> </w:t>
                  </w:r>
                  <w:r w:rsidRPr="00854E1F">
                    <w:rPr>
                      <w:rFonts w:ascii="Courier New" w:hAnsi="Courier New" w:cs="Courier New"/>
                      <w:b/>
                      <w:bCs/>
                      <w:color w:val="00B0F0"/>
                      <w:sz w:val="20"/>
                      <w:szCs w:val="20"/>
                      <w:lang w:val="en-GB"/>
                    </w:rPr>
                    <w:t>get_episode</w:t>
                  </w:r>
                  <w:r w:rsidRPr="00854E1F">
                    <w:rPr>
                      <w:rFonts w:ascii="Courier New" w:hAnsi="Courier New" w:cs="Courier New"/>
                      <w:color w:val="FFFFFF" w:themeColor="background1"/>
                      <w:sz w:val="20"/>
                      <w:szCs w:val="20"/>
                      <w:lang w:val="en-GB"/>
                    </w:rPr>
                    <w:t>(episode, feature):</w:t>
                  </w:r>
                </w:p>
                <w:p w14:paraId="0A318F69"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e = "</w:t>
                  </w:r>
                  <w:r w:rsidRPr="003043B0">
                    <w:rPr>
                      <w:rFonts w:ascii="Courier New" w:hAnsi="Courier New" w:cs="Courier New"/>
                      <w:color w:val="92D050"/>
                      <w:sz w:val="20"/>
                      <w:szCs w:val="20"/>
                      <w:lang w:val="en-GB"/>
                    </w:rPr>
                    <w:t>episode-</w:t>
                  </w:r>
                  <w:r w:rsidRPr="00854E1F">
                    <w:rPr>
                      <w:rFonts w:ascii="Courier New" w:hAnsi="Courier New" w:cs="Courier New"/>
                      <w:color w:val="FFFFFF" w:themeColor="background1"/>
                      <w:sz w:val="20"/>
                      <w:szCs w:val="20"/>
                      <w:lang w:val="en-GB"/>
                    </w:rPr>
                    <w:t xml:space="preserve">" + </w:t>
                  </w:r>
                  <w:r w:rsidRPr="003043B0">
                    <w:rPr>
                      <w:rFonts w:ascii="Courier New" w:hAnsi="Courier New" w:cs="Courier New"/>
                      <w:color w:val="FFC000"/>
                      <w:sz w:val="20"/>
                      <w:szCs w:val="20"/>
                      <w:lang w:val="en-GB"/>
                    </w:rPr>
                    <w:t>str</w:t>
                  </w:r>
                  <w:r w:rsidRPr="00854E1F">
                    <w:rPr>
                      <w:rFonts w:ascii="Courier New" w:hAnsi="Courier New" w:cs="Courier New"/>
                      <w:color w:val="FFFFFF" w:themeColor="background1"/>
                      <w:sz w:val="20"/>
                      <w:szCs w:val="20"/>
                      <w:lang w:val="en-GB"/>
                    </w:rPr>
                    <w:t>(episode)</w:t>
                  </w:r>
                </w:p>
                <w:p w14:paraId="2A576625"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if</w:t>
                  </w:r>
                  <w:r w:rsidRPr="00854E1F">
                    <w:rPr>
                      <w:rFonts w:ascii="Courier New" w:hAnsi="Courier New" w:cs="Courier New"/>
                      <w:color w:val="FFFFFF" w:themeColor="background1"/>
                      <w:sz w:val="20"/>
                      <w:szCs w:val="20"/>
                      <w:lang w:val="en-GB"/>
                    </w:rPr>
                    <w:t xml:space="preserve"> episode == </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w:t>
                  </w:r>
                </w:p>
                <w:p w14:paraId="75F6595A"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e = "</w:t>
                  </w:r>
                  <w:r w:rsidRPr="003043B0">
                    <w:rPr>
                      <w:rFonts w:ascii="Courier New" w:hAnsi="Courier New" w:cs="Courier New"/>
                      <w:color w:val="92D050"/>
                      <w:sz w:val="20"/>
                      <w:szCs w:val="20"/>
                      <w:lang w:val="en-GB"/>
                    </w:rPr>
                    <w:t>full</w:t>
                  </w:r>
                  <w:r w:rsidRPr="00854E1F">
                    <w:rPr>
                      <w:rFonts w:ascii="Courier New" w:hAnsi="Courier New" w:cs="Courier New"/>
                      <w:color w:val="FFFFFF" w:themeColor="background1"/>
                      <w:sz w:val="20"/>
                      <w:szCs w:val="20"/>
                      <w:lang w:val="en-GB"/>
                    </w:rPr>
                    <w:t>"</w:t>
                  </w:r>
                </w:p>
                <w:p w14:paraId="06CECF94"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with</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open</w:t>
                  </w:r>
                  <w:r w:rsidRPr="00854E1F">
                    <w:rPr>
                      <w:rFonts w:ascii="Courier New" w:hAnsi="Courier New" w:cs="Courier New"/>
                      <w:color w:val="FFFFFF" w:themeColor="background1"/>
                      <w:sz w:val="20"/>
                      <w:szCs w:val="20"/>
                      <w:lang w:val="en-GB"/>
                    </w:rPr>
                    <w:t>(</w:t>
                  </w:r>
                  <w:r w:rsidRPr="003043B0">
                    <w:rPr>
                      <w:rFonts w:ascii="Courier New" w:hAnsi="Courier New" w:cs="Courier New"/>
                      <w:color w:val="92D050"/>
                      <w:sz w:val="20"/>
                      <w:szCs w:val="20"/>
                      <w:lang w:val="en-GB"/>
                    </w:rPr>
                    <w:t>f'data/starwars-{e}-{feature}.json'</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as</w:t>
                  </w:r>
                  <w:r w:rsidRPr="00854E1F">
                    <w:rPr>
                      <w:rFonts w:ascii="Courier New" w:hAnsi="Courier New" w:cs="Courier New"/>
                      <w:color w:val="FFFFFF" w:themeColor="background1"/>
                      <w:sz w:val="20"/>
                      <w:szCs w:val="20"/>
                      <w:lang w:val="en-GB"/>
                    </w:rPr>
                    <w:t xml:space="preserve"> f:</w:t>
                  </w:r>
                </w:p>
                <w:p w14:paraId="46FE1A3C"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data = json.load(f)    </w:t>
                  </w:r>
                </w:p>
                <w:p w14:paraId="1D4155DA"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connections, interractions = get_info(data)</w:t>
                  </w:r>
                </w:p>
                <w:p w14:paraId="6E874ECE"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Graph,nb_nodes,nb_edges  = get_graph(data, episode)</w:t>
                  </w:r>
                </w:p>
                <w:p w14:paraId="57E72108"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p>
                <w:p w14:paraId="58EB14D5"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temp = </w:t>
                  </w:r>
                  <w:r w:rsidRPr="003043B0">
                    <w:rPr>
                      <w:rFonts w:ascii="Courier New" w:hAnsi="Courier New" w:cs="Courier New"/>
                      <w:color w:val="FFC000"/>
                      <w:sz w:val="20"/>
                      <w:szCs w:val="20"/>
                      <w:lang w:val="en-GB"/>
                    </w:rPr>
                    <w:t>set</w:t>
                  </w:r>
                  <w:r w:rsidRPr="00854E1F">
                    <w:rPr>
                      <w:rFonts w:ascii="Courier New" w:hAnsi="Courier New" w:cs="Courier New"/>
                      <w:color w:val="FFFFFF" w:themeColor="background1"/>
                      <w:sz w:val="20"/>
                      <w:szCs w:val="20"/>
                      <w:lang w:val="en-GB"/>
                    </w:rPr>
                    <w:t>()</w:t>
                  </w:r>
                </w:p>
                <w:p w14:paraId="4D8B22EB"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CC66FF"/>
                      <w:sz w:val="20"/>
                      <w:szCs w:val="20"/>
                      <w:lang w:val="en-GB"/>
                    </w:rPr>
                    <w:t>for</w:t>
                  </w:r>
                  <w:r w:rsidRPr="00854E1F">
                    <w:rPr>
                      <w:rFonts w:ascii="Courier New" w:hAnsi="Courier New" w:cs="Courier New"/>
                      <w:color w:val="FFFFFF" w:themeColor="background1"/>
                      <w:sz w:val="20"/>
                      <w:szCs w:val="20"/>
                      <w:lang w:val="en-GB"/>
                    </w:rPr>
                    <w:t xml:space="preserve"> i,j </w:t>
                  </w:r>
                  <w:r w:rsidRPr="003043B0">
                    <w:rPr>
                      <w:rFonts w:ascii="Courier New" w:hAnsi="Courier New" w:cs="Courier New"/>
                      <w:color w:val="CC66FF"/>
                      <w:sz w:val="20"/>
                      <w:szCs w:val="20"/>
                      <w:lang w:val="en-GB"/>
                    </w:rPr>
                    <w:t>in</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(connections.items(), interractions.items()):</w:t>
                  </w:r>
                </w:p>
                <w:p w14:paraId="6DC76EA8"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temp.add((i[</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 i[</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 j[</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 get_value(i[</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 data["</w:t>
                  </w:r>
                  <w:r w:rsidRPr="003043B0">
                    <w:rPr>
                      <w:rFonts w:ascii="Courier New" w:hAnsi="Courier New" w:cs="Courier New"/>
                      <w:color w:val="92D050"/>
                      <w:sz w:val="20"/>
                      <w:szCs w:val="20"/>
                      <w:lang w:val="en-GB"/>
                    </w:rPr>
                    <w:t>nodes</w:t>
                  </w:r>
                  <w:r w:rsidRPr="00854E1F">
                    <w:rPr>
                      <w:rFonts w:ascii="Courier New" w:hAnsi="Courier New" w:cs="Courier New"/>
                      <w:color w:val="FFFFFF" w:themeColor="background1"/>
                      <w:sz w:val="20"/>
                      <w:szCs w:val="20"/>
                      <w:lang w:val="en-GB"/>
                    </w:rPr>
                    <w:t>"])))</w:t>
                  </w:r>
                </w:p>
                <w:p w14:paraId="16ED0258"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temp = </w:t>
                  </w:r>
                  <w:r w:rsidRPr="003043B0">
                    <w:rPr>
                      <w:rFonts w:ascii="Courier New" w:hAnsi="Courier New" w:cs="Courier New"/>
                      <w:color w:val="FFC000"/>
                      <w:sz w:val="20"/>
                      <w:szCs w:val="20"/>
                      <w:lang w:val="en-GB"/>
                    </w:rPr>
                    <w:t>sorted</w:t>
                  </w:r>
                  <w:r w:rsidRPr="00854E1F">
                    <w:rPr>
                      <w:rFonts w:ascii="Courier New" w:hAnsi="Courier New" w:cs="Courier New"/>
                      <w:color w:val="FFFFFF" w:themeColor="background1"/>
                      <w:sz w:val="20"/>
                      <w:szCs w:val="20"/>
                      <w:lang w:val="en-GB"/>
                    </w:rPr>
                    <w:t xml:space="preserve">(temp, key = </w:t>
                  </w:r>
                  <w:r w:rsidRPr="003043B0">
                    <w:rPr>
                      <w:rFonts w:ascii="Courier New" w:hAnsi="Courier New" w:cs="Courier New"/>
                      <w:color w:val="CC66FF"/>
                      <w:sz w:val="20"/>
                      <w:szCs w:val="20"/>
                      <w:lang w:val="en-GB"/>
                    </w:rPr>
                    <w:t>lambda</w:t>
                  </w:r>
                  <w:r w:rsidRPr="00854E1F">
                    <w:rPr>
                      <w:rFonts w:ascii="Courier New" w:hAnsi="Courier New" w:cs="Courier New"/>
                      <w:color w:val="FFFFFF" w:themeColor="background1"/>
                      <w:sz w:val="20"/>
                      <w:szCs w:val="20"/>
                      <w:lang w:val="en-GB"/>
                    </w:rPr>
                    <w:t xml:space="preserve"> x: x[</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w:t>
                  </w:r>
                </w:p>
                <w:p w14:paraId="1D7F9F3F"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plt.figure(figsize=(</w:t>
                  </w:r>
                  <w:r w:rsidRPr="003043B0">
                    <w:rPr>
                      <w:rFonts w:ascii="Courier New" w:hAnsi="Courier New" w:cs="Courier New"/>
                      <w:color w:val="FFFF00"/>
                      <w:sz w:val="20"/>
                      <w:szCs w:val="20"/>
                      <w:lang w:val="en-GB"/>
                    </w:rPr>
                    <w:t>25</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FF00"/>
                      <w:sz w:val="20"/>
                      <w:szCs w:val="20"/>
                      <w:lang w:val="en-GB"/>
                    </w:rPr>
                    <w:t>10</w:t>
                  </w:r>
                  <w:r w:rsidRPr="00854E1F">
                    <w:rPr>
                      <w:rFonts w:ascii="Courier New" w:hAnsi="Courier New" w:cs="Courier New"/>
                      <w:color w:val="FFFFFF" w:themeColor="background1"/>
                      <w:sz w:val="20"/>
                      <w:szCs w:val="20"/>
                      <w:lang w:val="en-GB"/>
                    </w:rPr>
                    <w:t>))</w:t>
                  </w:r>
                </w:p>
                <w:p w14:paraId="440CECFB"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plt.title(</w:t>
                  </w:r>
                  <w:r w:rsidRPr="003043B0">
                    <w:rPr>
                      <w:rFonts w:ascii="Courier New" w:hAnsi="Courier New" w:cs="Courier New"/>
                      <w:color w:val="92D050"/>
                      <w:sz w:val="20"/>
                      <w:szCs w:val="20"/>
                      <w:lang w:val="en-GB"/>
                    </w:rPr>
                    <w:t>f'Episode-{episode} {feature}'</w:t>
                  </w:r>
                  <w:r w:rsidRPr="00854E1F">
                    <w:rPr>
                      <w:rFonts w:ascii="Courier New" w:hAnsi="Courier New" w:cs="Courier New"/>
                      <w:color w:val="FFFFFF" w:themeColor="background1"/>
                      <w:sz w:val="20"/>
                      <w:szCs w:val="20"/>
                      <w:lang w:val="en-GB"/>
                    </w:rPr>
                    <w:t>)</w:t>
                  </w:r>
                </w:p>
                <w:p w14:paraId="3EEC42C2"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plt.plot(</w:t>
                  </w:r>
                  <w:r w:rsidRPr="003043B0">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3043B0">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3043B0">
                    <w:rPr>
                      <w:rFonts w:ascii="Courier New" w:hAnsi="Courier New" w:cs="Courier New"/>
                      <w:color w:val="FFFF00"/>
                      <w:sz w:val="20"/>
                      <w:szCs w:val="20"/>
                      <w:lang w:val="en-GB"/>
                    </w:rPr>
                    <w:t>2</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3043B0">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 xml:space="preserve">], </w:t>
                  </w:r>
                  <w:r w:rsidRPr="003043B0">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3043B0">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3043B0">
                    <w:rPr>
                      <w:rFonts w:ascii="Courier New" w:hAnsi="Courier New" w:cs="Courier New"/>
                      <w:color w:val="FFFF00"/>
                      <w:sz w:val="20"/>
                      <w:szCs w:val="20"/>
                      <w:lang w:val="en-GB"/>
                    </w:rPr>
                    <w:t>3</w:t>
                  </w:r>
                  <w:r w:rsidRPr="00854E1F">
                    <w:rPr>
                      <w:rFonts w:ascii="Courier New" w:hAnsi="Courier New" w:cs="Courier New"/>
                      <w:color w:val="FFFFFF" w:themeColor="background1"/>
                      <w:sz w:val="20"/>
                      <w:szCs w:val="20"/>
                      <w:lang w:val="en-GB"/>
                    </w:rPr>
                    <w:t>])</w:t>
                  </w:r>
                </w:p>
                <w:p w14:paraId="08C9E3B2"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plt.xticks(</w:t>
                  </w:r>
                  <w:r w:rsidRPr="00A74927">
                    <w:rPr>
                      <w:rFonts w:ascii="Courier New" w:hAnsi="Courier New" w:cs="Courier New"/>
                      <w:color w:val="FFC000"/>
                      <w:sz w:val="20"/>
                      <w:szCs w:val="20"/>
                      <w:lang w:val="en-GB"/>
                    </w:rPr>
                    <w:t>list</w:t>
                  </w:r>
                  <w:r w:rsidRPr="00854E1F">
                    <w:rPr>
                      <w:rFonts w:ascii="Courier New" w:hAnsi="Courier New" w:cs="Courier New"/>
                      <w:color w:val="FFFFFF" w:themeColor="background1"/>
                      <w:sz w:val="20"/>
                      <w:szCs w:val="20"/>
                      <w:lang w:val="en-GB"/>
                    </w:rPr>
                    <w:t>(</w:t>
                  </w:r>
                  <w:r w:rsidRPr="00A74927">
                    <w:rPr>
                      <w:rFonts w:ascii="Courier New" w:hAnsi="Courier New" w:cs="Courier New"/>
                      <w:color w:val="FFC000"/>
                      <w:sz w:val="20"/>
                      <w:szCs w:val="20"/>
                      <w:lang w:val="en-GB"/>
                    </w:rPr>
                    <w:t>zip</w:t>
                  </w:r>
                  <w:r w:rsidRPr="00854E1F">
                    <w:rPr>
                      <w:rFonts w:ascii="Courier New" w:hAnsi="Courier New" w:cs="Courier New"/>
                      <w:color w:val="FFFFFF" w:themeColor="background1"/>
                      <w:sz w:val="20"/>
                      <w:szCs w:val="20"/>
                      <w:lang w:val="en-GB"/>
                    </w:rPr>
                    <w:t>(*temp))[</w:t>
                  </w:r>
                  <w:r w:rsidRPr="00A74927">
                    <w:rPr>
                      <w:rFonts w:ascii="Courier New" w:hAnsi="Courier New" w:cs="Courier New"/>
                      <w:color w:val="FFFF00"/>
                      <w:sz w:val="20"/>
                      <w:szCs w:val="20"/>
                      <w:lang w:val="en-GB"/>
                    </w:rPr>
                    <w:t>0</w:t>
                  </w:r>
                  <w:r w:rsidRPr="00854E1F">
                    <w:rPr>
                      <w:rFonts w:ascii="Courier New" w:hAnsi="Courier New" w:cs="Courier New"/>
                      <w:color w:val="FFFFFF" w:themeColor="background1"/>
                      <w:sz w:val="20"/>
                      <w:szCs w:val="20"/>
                      <w:lang w:val="en-GB"/>
                    </w:rPr>
                    <w:t>][::</w:t>
                  </w:r>
                  <w:r w:rsidRPr="00A74927">
                    <w:rPr>
                      <w:rFonts w:ascii="Courier New" w:hAnsi="Courier New" w:cs="Courier New"/>
                      <w:color w:val="FFFF00"/>
                      <w:sz w:val="20"/>
                      <w:szCs w:val="20"/>
                      <w:lang w:val="en-GB"/>
                    </w:rPr>
                    <w:t>1</w:t>
                  </w:r>
                  <w:r w:rsidRPr="00854E1F">
                    <w:rPr>
                      <w:rFonts w:ascii="Courier New" w:hAnsi="Courier New" w:cs="Courier New"/>
                      <w:color w:val="FFFFFF" w:themeColor="background1"/>
                      <w:sz w:val="20"/>
                      <w:szCs w:val="20"/>
                      <w:lang w:val="en-GB"/>
                    </w:rPr>
                    <w:t>],  rotation=</w:t>
                  </w:r>
                  <w:r w:rsidRPr="00A74927">
                    <w:rPr>
                      <w:rFonts w:ascii="Courier New" w:hAnsi="Courier New" w:cs="Courier New"/>
                      <w:color w:val="92D050"/>
                      <w:sz w:val="20"/>
                      <w:szCs w:val="20"/>
                      <w:lang w:val="en-GB"/>
                    </w:rPr>
                    <w:t>'vertical'</w:t>
                  </w:r>
                  <w:r w:rsidRPr="00854E1F">
                    <w:rPr>
                      <w:rFonts w:ascii="Courier New" w:hAnsi="Courier New" w:cs="Courier New"/>
                      <w:color w:val="FFFFFF" w:themeColor="background1"/>
                      <w:sz w:val="20"/>
                      <w:szCs w:val="20"/>
                      <w:lang w:val="en-GB"/>
                    </w:rPr>
                    <w:t>)</w:t>
                  </w:r>
                </w:p>
                <w:p w14:paraId="4430E7A0"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plt.savefig(</w:t>
                  </w:r>
                  <w:r w:rsidRPr="00A74927">
                    <w:rPr>
                      <w:rFonts w:ascii="Courier New" w:hAnsi="Courier New" w:cs="Courier New"/>
                      <w:color w:val="92D050"/>
                      <w:sz w:val="20"/>
                      <w:szCs w:val="20"/>
                      <w:lang w:val="en-GB"/>
                    </w:rPr>
                    <w:t>f'results/images/Episode_{episode}_{feature}.png'</w:t>
                  </w:r>
                  <w:r w:rsidRPr="00854E1F">
                    <w:rPr>
                      <w:rFonts w:ascii="Courier New" w:hAnsi="Courier New" w:cs="Courier New"/>
                      <w:color w:val="FFFFFF" w:themeColor="background1"/>
                      <w:sz w:val="20"/>
                      <w:szCs w:val="20"/>
                      <w:lang w:val="en-GB"/>
                    </w:rPr>
                    <w:t>)</w:t>
                  </w:r>
                </w:p>
                <w:p w14:paraId="2332B54D"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plt.show()</w:t>
                  </w:r>
                </w:p>
                <w:p w14:paraId="6B620C15"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plt.close()</w:t>
                  </w:r>
                </w:p>
                <w:p w14:paraId="2B767BEA"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p>
                <w:p w14:paraId="3680ECD6" w14:textId="5BD44A42" w:rsidR="00382764" w:rsidRPr="00382764" w:rsidRDefault="00382764" w:rsidP="00A74927">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A74927">
                    <w:rPr>
                      <w:rFonts w:ascii="Courier New" w:hAnsi="Courier New" w:cs="Courier New"/>
                      <w:color w:val="CC66FF"/>
                      <w:sz w:val="20"/>
                      <w:szCs w:val="20"/>
                      <w:lang w:val="en-GB"/>
                    </w:rPr>
                    <w:t>return</w:t>
                  </w:r>
                  <w:r w:rsidRPr="00854E1F">
                    <w:rPr>
                      <w:rFonts w:ascii="Courier New" w:hAnsi="Courier New" w:cs="Courier New"/>
                      <w:color w:val="FFFFFF" w:themeColor="background1"/>
                      <w:sz w:val="20"/>
                      <w:szCs w:val="20"/>
                      <w:lang w:val="en-GB"/>
                    </w:rPr>
                    <w:t xml:space="preserve"> Graph,nb_nodes,nb_edges, (connections, interractions)</w:t>
                  </w:r>
                </w:p>
              </w:tc>
            </w:tr>
            <w:tr w:rsidR="00382764" w:rsidRPr="00854E1F" w14:paraId="057AD44D" w14:textId="77777777" w:rsidTr="00F9454C">
              <w:tc>
                <w:tcPr>
                  <w:tcW w:w="9611" w:type="dxa"/>
                  <w:shd w:val="clear" w:color="auto" w:fill="auto"/>
                </w:tcPr>
                <w:p w14:paraId="5D038424" w14:textId="77777777" w:rsidR="00382764" w:rsidRPr="00781552" w:rsidRDefault="00382764" w:rsidP="00A74927">
                  <w:pPr>
                    <w:pStyle w:val="Textebrut"/>
                    <w:rPr>
                      <w:rFonts w:ascii="Courier New" w:hAnsi="Courier New" w:cs="Courier New"/>
                      <w:color w:val="CC66FF"/>
                      <w:sz w:val="20"/>
                      <w:szCs w:val="20"/>
                      <w:lang w:val="en-GB"/>
                    </w:rPr>
                  </w:pPr>
                </w:p>
                <w:p w14:paraId="41F07668" w14:textId="5B76A851" w:rsidR="00382764" w:rsidRPr="00382764" w:rsidRDefault="00610E66" w:rsidP="003E3652">
                  <w:pPr>
                    <w:pStyle w:val="Textebrut"/>
                    <w:jc w:val="both"/>
                    <w:rPr>
                      <w:rFonts w:asciiTheme="minorHAnsi" w:hAnsiTheme="minorHAnsi"/>
                      <w:noProof/>
                      <w:sz w:val="24"/>
                      <w:szCs w:val="24"/>
                    </w:rPr>
                  </w:pPr>
                  <w:r>
                    <w:rPr>
                      <w:rFonts w:asciiTheme="minorHAnsi" w:hAnsiTheme="minorHAnsi"/>
                      <w:noProof/>
                      <w:sz w:val="24"/>
                      <w:szCs w:val="24"/>
                    </w:rPr>
                    <w:t>get_episode(episode, feature) est prévue pour renvoyer les éléments d’un épisode</w:t>
                  </w:r>
                  <w:r w:rsidR="00825841">
                    <w:rPr>
                      <w:rFonts w:asciiTheme="minorHAnsi" w:hAnsiTheme="minorHAnsi"/>
                      <w:noProof/>
                      <w:sz w:val="24"/>
                      <w:szCs w:val="24"/>
                    </w:rPr>
                    <w:t>, elle appelle les fonctions précédentes</w:t>
                  </w:r>
                  <w:r w:rsidR="00382764">
                    <w:rPr>
                      <w:rFonts w:asciiTheme="minorHAnsi" w:hAnsiTheme="minorHAnsi"/>
                      <w:noProof/>
                      <w:sz w:val="24"/>
                      <w:szCs w:val="24"/>
                    </w:rPr>
                    <w:t>.</w:t>
                  </w:r>
                </w:p>
                <w:p w14:paraId="49ACCE80" w14:textId="6AF130F7" w:rsidR="00382764" w:rsidRPr="00382764" w:rsidRDefault="00382764" w:rsidP="00A74927">
                  <w:pPr>
                    <w:pStyle w:val="Textebrut"/>
                    <w:rPr>
                      <w:rFonts w:ascii="Courier New" w:hAnsi="Courier New" w:cs="Courier New"/>
                      <w:color w:val="CC66FF"/>
                      <w:sz w:val="20"/>
                      <w:szCs w:val="20"/>
                    </w:rPr>
                  </w:pPr>
                </w:p>
              </w:tc>
            </w:tr>
            <w:tr w:rsidR="00382764" w:rsidRPr="00854E1F" w14:paraId="6C93A0ED" w14:textId="77777777" w:rsidTr="00F9454C">
              <w:tc>
                <w:tcPr>
                  <w:tcW w:w="9611" w:type="dxa"/>
                  <w:shd w:val="clear" w:color="auto" w:fill="2F2F2F" w:themeFill="text1" w:themeFillShade="80"/>
                </w:tcPr>
                <w:p w14:paraId="32D32F42"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A74927">
                    <w:rPr>
                      <w:rFonts w:ascii="Courier New" w:hAnsi="Courier New" w:cs="Courier New"/>
                      <w:color w:val="CC66FF"/>
                      <w:sz w:val="20"/>
                      <w:szCs w:val="20"/>
                      <w:lang w:val="en-GB"/>
                    </w:rPr>
                    <w:lastRenderedPageBreak/>
                    <w:t>if</w:t>
                  </w:r>
                  <w:r w:rsidRPr="00854E1F">
                    <w:rPr>
                      <w:rFonts w:ascii="Courier New" w:hAnsi="Courier New" w:cs="Courier New"/>
                      <w:color w:val="FFFFFF" w:themeColor="background1"/>
                      <w:sz w:val="20"/>
                      <w:szCs w:val="20"/>
                      <w:lang w:val="en-GB"/>
                    </w:rPr>
                    <w:t xml:space="preserve"> __name__ == </w:t>
                  </w:r>
                  <w:r w:rsidRPr="00A74927">
                    <w:rPr>
                      <w:rFonts w:ascii="Courier New" w:hAnsi="Courier New" w:cs="Courier New"/>
                      <w:color w:val="92D050"/>
                      <w:sz w:val="20"/>
                      <w:szCs w:val="20"/>
                      <w:lang w:val="en-GB"/>
                    </w:rPr>
                    <w:t>"__main__</w:t>
                  </w:r>
                  <w:r w:rsidRPr="00854E1F">
                    <w:rPr>
                      <w:rFonts w:ascii="Courier New" w:hAnsi="Courier New" w:cs="Courier New"/>
                      <w:color w:val="FFFFFF" w:themeColor="background1"/>
                      <w:sz w:val="20"/>
                      <w:szCs w:val="20"/>
                      <w:lang w:val="en-GB"/>
                    </w:rPr>
                    <w:t>":</w:t>
                  </w:r>
                </w:p>
                <w:p w14:paraId="6AC8BF5B"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w:t>
                  </w:r>
                  <w:r w:rsidRPr="00A74927">
                    <w:rPr>
                      <w:rFonts w:ascii="Courier New" w:hAnsi="Courier New" w:cs="Courier New"/>
                      <w:color w:val="CC66FF"/>
                      <w:sz w:val="20"/>
                      <w:szCs w:val="20"/>
                      <w:lang w:val="en-GB"/>
                    </w:rPr>
                    <w:t>if not</w:t>
                  </w:r>
                  <w:r w:rsidRPr="00854E1F">
                    <w:rPr>
                      <w:rFonts w:ascii="Courier New" w:hAnsi="Courier New" w:cs="Courier New"/>
                      <w:color w:val="FFFFFF" w:themeColor="background1"/>
                      <w:sz w:val="20"/>
                      <w:szCs w:val="20"/>
                      <w:lang w:val="en-GB"/>
                    </w:rPr>
                    <w:t xml:space="preserve"> os.path.exists(</w:t>
                  </w:r>
                  <w:r w:rsidRPr="00A74927">
                    <w:rPr>
                      <w:rFonts w:ascii="Courier New" w:hAnsi="Courier New" w:cs="Courier New"/>
                      <w:color w:val="92D050"/>
                      <w:sz w:val="20"/>
                      <w:szCs w:val="20"/>
                      <w:lang w:val="en-GB"/>
                    </w:rPr>
                    <w:t>'results'</w:t>
                  </w:r>
                  <w:r w:rsidRPr="00854E1F">
                    <w:rPr>
                      <w:rFonts w:ascii="Courier New" w:hAnsi="Courier New" w:cs="Courier New"/>
                      <w:color w:val="FFFFFF" w:themeColor="background1"/>
                      <w:sz w:val="20"/>
                      <w:szCs w:val="20"/>
                      <w:lang w:val="en-GB"/>
                    </w:rPr>
                    <w:t>):</w:t>
                  </w:r>
                </w:p>
                <w:p w14:paraId="3261F1BB"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os.makedirs(</w:t>
                  </w:r>
                  <w:r w:rsidRPr="00A74927">
                    <w:rPr>
                      <w:rFonts w:ascii="Courier New" w:hAnsi="Courier New" w:cs="Courier New"/>
                      <w:color w:val="92D050"/>
                      <w:sz w:val="20"/>
                      <w:szCs w:val="20"/>
                      <w:lang w:val="en-GB"/>
                    </w:rPr>
                    <w:t>'results'</w:t>
                  </w:r>
                  <w:r w:rsidRPr="00854E1F">
                    <w:rPr>
                      <w:rFonts w:ascii="Courier New" w:hAnsi="Courier New" w:cs="Courier New"/>
                      <w:color w:val="FFFFFF" w:themeColor="background1"/>
                      <w:sz w:val="20"/>
                      <w:szCs w:val="20"/>
                      <w:lang w:val="en-GB"/>
                    </w:rPr>
                    <w:t>)</w:t>
                  </w:r>
                </w:p>
                <w:p w14:paraId="72836D85"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os.makedirs(</w:t>
                  </w:r>
                  <w:r w:rsidRPr="00A74927">
                    <w:rPr>
                      <w:rFonts w:ascii="Courier New" w:hAnsi="Courier New" w:cs="Courier New"/>
                      <w:color w:val="92D050"/>
                      <w:sz w:val="20"/>
                      <w:szCs w:val="20"/>
                      <w:lang w:val="en-GB"/>
                    </w:rPr>
                    <w:t>'results/images'</w:t>
                  </w:r>
                  <w:r w:rsidRPr="00854E1F">
                    <w:rPr>
                      <w:rFonts w:ascii="Courier New" w:hAnsi="Courier New" w:cs="Courier New"/>
                      <w:color w:val="FFFFFF" w:themeColor="background1"/>
                      <w:sz w:val="20"/>
                      <w:szCs w:val="20"/>
                      <w:lang w:val="en-GB"/>
                    </w:rPr>
                    <w:t>)</w:t>
                  </w:r>
                </w:p>
                <w:p w14:paraId="370D784F"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os.makedirs(</w:t>
                  </w:r>
                  <w:r w:rsidRPr="00A74927">
                    <w:rPr>
                      <w:rFonts w:ascii="Courier New" w:hAnsi="Courier New" w:cs="Courier New"/>
                      <w:color w:val="92D050"/>
                      <w:sz w:val="20"/>
                      <w:szCs w:val="20"/>
                      <w:lang w:val="en-GB"/>
                    </w:rPr>
                    <w:t>'results/graphs'</w:t>
                  </w:r>
                  <w:r w:rsidRPr="00854E1F">
                    <w:rPr>
                      <w:rFonts w:ascii="Courier New" w:hAnsi="Courier New" w:cs="Courier New"/>
                      <w:color w:val="FFFFFF" w:themeColor="background1"/>
                      <w:sz w:val="20"/>
                      <w:szCs w:val="20"/>
                      <w:lang w:val="en-GB"/>
                    </w:rPr>
                    <w:t>)</w:t>
                  </w:r>
                </w:p>
                <w:p w14:paraId="1ACD453E"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feature = "</w:t>
                  </w:r>
                  <w:r w:rsidRPr="00A74927">
                    <w:rPr>
                      <w:rFonts w:ascii="Courier New" w:hAnsi="Courier New" w:cs="Courier New"/>
                      <w:color w:val="92D050"/>
                      <w:sz w:val="20"/>
                      <w:szCs w:val="20"/>
                      <w:lang w:val="en-GB"/>
                    </w:rPr>
                    <w:t>interactions-allCharacters</w:t>
                  </w:r>
                  <w:r w:rsidRPr="00854E1F">
                    <w:rPr>
                      <w:rFonts w:ascii="Courier New" w:hAnsi="Courier New" w:cs="Courier New"/>
                      <w:color w:val="FFFFFF" w:themeColor="background1"/>
                      <w:sz w:val="20"/>
                      <w:szCs w:val="20"/>
                      <w:lang w:val="en-GB"/>
                    </w:rPr>
                    <w:t>"</w:t>
                  </w:r>
                </w:p>
                <w:p w14:paraId="4FE62D7F"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episode = </w:t>
                  </w:r>
                  <w:r w:rsidRPr="00A74927">
                    <w:rPr>
                      <w:rFonts w:ascii="Courier New" w:hAnsi="Courier New" w:cs="Courier New"/>
                      <w:color w:val="FFFF00"/>
                      <w:sz w:val="20"/>
                      <w:szCs w:val="20"/>
                      <w:lang w:val="en-GB"/>
                    </w:rPr>
                    <w:t>4</w:t>
                  </w:r>
                </w:p>
                <w:p w14:paraId="4C6C3009" w14:textId="77777777" w:rsidR="00382764" w:rsidRPr="00854E1F" w:rsidRDefault="00382764" w:rsidP="00382764">
                  <w:pPr>
                    <w:pStyle w:val="Textebrut"/>
                    <w:rPr>
                      <w:rFonts w:ascii="Courier New" w:hAnsi="Courier New" w:cs="Courier New"/>
                      <w:color w:val="FFFFFF" w:themeColor="background1"/>
                      <w:sz w:val="20"/>
                      <w:szCs w:val="20"/>
                      <w:lang w:val="en-GB"/>
                    </w:rPr>
                  </w:pPr>
                  <w:r w:rsidRPr="00854E1F">
                    <w:rPr>
                      <w:rFonts w:ascii="Courier New" w:hAnsi="Courier New" w:cs="Courier New"/>
                      <w:color w:val="FFFFFF" w:themeColor="background1"/>
                      <w:sz w:val="20"/>
                      <w:szCs w:val="20"/>
                      <w:lang w:val="en-GB"/>
                    </w:rPr>
                    <w:t xml:space="preserve">    task = get_episode(episode, feature)</w:t>
                  </w:r>
                </w:p>
                <w:p w14:paraId="17EFFB97" w14:textId="6D7BAD5F" w:rsidR="00382764" w:rsidRPr="00382764" w:rsidRDefault="00382764" w:rsidP="00382764">
                  <w:pPr>
                    <w:pStyle w:val="Textebrut"/>
                    <w:rPr>
                      <w:rFonts w:ascii="Courier New" w:hAnsi="Courier New" w:cs="Courier New"/>
                      <w:color w:val="CC66FF"/>
                      <w:sz w:val="20"/>
                      <w:szCs w:val="20"/>
                    </w:rPr>
                  </w:pPr>
                  <w:r w:rsidRPr="00854E1F">
                    <w:rPr>
                      <w:rFonts w:ascii="Courier New" w:hAnsi="Courier New" w:cs="Courier New"/>
                      <w:color w:val="FFFFFF" w:themeColor="background1"/>
                      <w:sz w:val="20"/>
                      <w:szCs w:val="20"/>
                      <w:lang w:val="en-GB"/>
                    </w:rPr>
                    <w:t xml:space="preserve">    </w:t>
                  </w:r>
                  <w:r w:rsidRPr="00A74927">
                    <w:rPr>
                      <w:rFonts w:ascii="Courier New" w:hAnsi="Courier New" w:cs="Courier New"/>
                      <w:color w:val="FFC000"/>
                      <w:sz w:val="20"/>
                      <w:szCs w:val="20"/>
                    </w:rPr>
                    <w:t>print</w:t>
                  </w:r>
                  <w:r w:rsidRPr="00854E1F">
                    <w:rPr>
                      <w:rFonts w:ascii="Courier New" w:hAnsi="Courier New" w:cs="Courier New"/>
                      <w:color w:val="FFFFFF" w:themeColor="background1"/>
                      <w:sz w:val="20"/>
                      <w:szCs w:val="20"/>
                    </w:rPr>
                    <w:t>(</w:t>
                  </w:r>
                  <w:r w:rsidRPr="00A74927">
                    <w:rPr>
                      <w:rFonts w:ascii="Courier New" w:hAnsi="Courier New" w:cs="Courier New"/>
                      <w:color w:val="92D050"/>
                      <w:sz w:val="20"/>
                      <w:szCs w:val="20"/>
                    </w:rPr>
                    <w:t>f"Nombre de sommets :{task[1]}, Nombre de noeuds : {task[2]}"</w:t>
                  </w:r>
                  <w:r w:rsidRPr="00854E1F">
                    <w:rPr>
                      <w:rFonts w:ascii="Courier New" w:hAnsi="Courier New" w:cs="Courier New"/>
                      <w:color w:val="FFFFFF" w:themeColor="background1"/>
                      <w:sz w:val="20"/>
                      <w:szCs w:val="20"/>
                    </w:rPr>
                    <w:t>)</w:t>
                  </w:r>
                </w:p>
              </w:tc>
            </w:tr>
            <w:tr w:rsidR="00382764" w:rsidRPr="00854E1F" w14:paraId="63B21AC0" w14:textId="77777777" w:rsidTr="00F9454C">
              <w:tc>
                <w:tcPr>
                  <w:tcW w:w="9611" w:type="dxa"/>
                  <w:shd w:val="clear" w:color="auto" w:fill="auto"/>
                </w:tcPr>
                <w:p w14:paraId="3FA8A450" w14:textId="77777777" w:rsidR="00382764" w:rsidRDefault="00382764" w:rsidP="00382764">
                  <w:pPr>
                    <w:pStyle w:val="Textebrut"/>
                    <w:rPr>
                      <w:rFonts w:asciiTheme="minorHAnsi" w:hAnsiTheme="minorHAnsi"/>
                      <w:noProof/>
                      <w:sz w:val="24"/>
                      <w:szCs w:val="24"/>
                    </w:rPr>
                  </w:pPr>
                </w:p>
                <w:p w14:paraId="3CB70920" w14:textId="15D94B9D" w:rsidR="00382764" w:rsidRDefault="00825841" w:rsidP="003E3652">
                  <w:pPr>
                    <w:pStyle w:val="Textebrut"/>
                    <w:jc w:val="both"/>
                    <w:rPr>
                      <w:rFonts w:asciiTheme="minorHAnsi" w:hAnsiTheme="minorHAnsi"/>
                      <w:noProof/>
                      <w:sz w:val="24"/>
                      <w:szCs w:val="24"/>
                    </w:rPr>
                  </w:pPr>
                  <w:r>
                    <w:rPr>
                      <w:rFonts w:asciiTheme="minorHAnsi" w:hAnsiTheme="minorHAnsi"/>
                      <w:noProof/>
                      <w:sz w:val="24"/>
                      <w:szCs w:val="24"/>
                    </w:rPr>
                    <w:t>Enfin, je crée un dossier où stocker mes résultats, puis je fais appelle à mon code pour analyser les données et créer les graphes.</w:t>
                  </w:r>
                </w:p>
                <w:p w14:paraId="7C36F717" w14:textId="77777777" w:rsidR="00382764" w:rsidRPr="00382764" w:rsidRDefault="00382764" w:rsidP="00A74927">
                  <w:pPr>
                    <w:pStyle w:val="Textebrut"/>
                    <w:rPr>
                      <w:rFonts w:ascii="Courier New" w:hAnsi="Courier New" w:cs="Courier New"/>
                      <w:color w:val="FFFFFF" w:themeColor="background1"/>
                      <w:sz w:val="20"/>
                      <w:szCs w:val="20"/>
                    </w:rPr>
                  </w:pPr>
                </w:p>
              </w:tc>
            </w:tr>
          </w:tbl>
          <w:p w14:paraId="35761AF9" w14:textId="16361395" w:rsidR="00AB4A7C" w:rsidRPr="00AB4A7C" w:rsidRDefault="00AB4A7C" w:rsidP="00AB4A7C">
            <w:pPr>
              <w:jc w:val="both"/>
              <w:rPr>
                <w:rStyle w:val="Accentuation"/>
                <w:iCs w:val="0"/>
                <w:noProof/>
                <w:color w:val="auto"/>
              </w:rPr>
            </w:pPr>
          </w:p>
        </w:tc>
        <w:tc>
          <w:tcPr>
            <w:tcW w:w="425" w:type="dxa"/>
            <w:shd w:val="clear" w:color="auto" w:fill="FFD1D1" w:themeFill="accent4"/>
          </w:tcPr>
          <w:p w14:paraId="0EF58B5E" w14:textId="77777777" w:rsidR="00E31D71" w:rsidRPr="006B7126" w:rsidRDefault="00E31D71" w:rsidP="00393F9C">
            <w:pPr>
              <w:jc w:val="both"/>
              <w:rPr>
                <w:noProof/>
              </w:rPr>
            </w:pPr>
          </w:p>
        </w:tc>
      </w:tr>
      <w:tr w:rsidR="00E31D71" w:rsidRPr="006B7126" w14:paraId="4EE2078F" w14:textId="77777777" w:rsidTr="006C2A76">
        <w:trPr>
          <w:trHeight w:val="3459"/>
        </w:trPr>
        <w:tc>
          <w:tcPr>
            <w:tcW w:w="426" w:type="dxa"/>
            <w:shd w:val="clear" w:color="auto" w:fill="FFD1D1" w:themeFill="accent4"/>
          </w:tcPr>
          <w:p w14:paraId="1E403B3A" w14:textId="77777777" w:rsidR="00E31D71" w:rsidRPr="006B7126" w:rsidRDefault="00E31D71" w:rsidP="006C2A76">
            <w:pPr>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212CD08D" w14:textId="58853539" w:rsidR="00E31D71" w:rsidRPr="006B7126" w:rsidRDefault="00E31D71" w:rsidP="004A15BD">
            <w:pPr>
              <w:pStyle w:val="Titre3"/>
              <w:jc w:val="both"/>
              <w:rPr>
                <w:rStyle w:val="Accentuation"/>
                <w:noProof/>
              </w:rPr>
            </w:pPr>
            <w:bookmarkStart w:id="26" w:name="_Toc75072316"/>
            <w:bookmarkStart w:id="27" w:name="_Toc75694040"/>
            <w:r>
              <w:rPr>
                <w:rStyle w:val="Accentuation"/>
                <w:noProof/>
              </w:rPr>
              <w:t>DESCRIPTION DU GRAPHE</w:t>
            </w:r>
            <w:bookmarkEnd w:id="26"/>
            <w:bookmarkEnd w:id="27"/>
          </w:p>
          <w:p w14:paraId="327D8C54" w14:textId="175F1560" w:rsidR="00AB4A7C" w:rsidRPr="006B7126" w:rsidRDefault="00AB4A7C" w:rsidP="004A15BD">
            <w:pPr>
              <w:pStyle w:val="Texte"/>
              <w:jc w:val="both"/>
              <w:rPr>
                <w:noProof/>
              </w:rPr>
            </w:pPr>
          </w:p>
          <w:p w14:paraId="1D719786" w14:textId="77777777" w:rsidR="006C603C" w:rsidRDefault="006C603C" w:rsidP="004A15BD">
            <w:pPr>
              <w:pStyle w:val="Titre3"/>
              <w:jc w:val="both"/>
              <w:rPr>
                <w:noProof/>
              </w:rPr>
            </w:pPr>
          </w:p>
          <w:p w14:paraId="707B10CA" w14:textId="2A2B9D41" w:rsidR="00612C8A" w:rsidRDefault="00612C8A" w:rsidP="004A15BD">
            <w:pPr>
              <w:pStyle w:val="Titre3"/>
              <w:jc w:val="both"/>
              <w:rPr>
                <w:noProof/>
              </w:rPr>
            </w:pPr>
            <w:bookmarkStart w:id="28" w:name="_Toc75694041"/>
            <w:r>
              <w:rPr>
                <w:noProof/>
              </w:rPr>
              <w:t>Graphe brut</w:t>
            </w:r>
            <w:bookmarkEnd w:id="28"/>
          </w:p>
          <w:p w14:paraId="48B72073" w14:textId="77777777" w:rsidR="006C603C" w:rsidRDefault="006C603C" w:rsidP="004A15BD">
            <w:pPr>
              <w:pStyle w:val="Texte"/>
              <w:jc w:val="both"/>
              <w:rPr>
                <w:i w:val="0"/>
                <w:noProof/>
                <w:color w:val="auto"/>
                <w:sz w:val="24"/>
              </w:rPr>
            </w:pPr>
          </w:p>
          <w:p w14:paraId="4445ADF5" w14:textId="0FB25D6F" w:rsidR="00FA5C7B" w:rsidRPr="00FA5C7B" w:rsidRDefault="006C603C" w:rsidP="004A15BD">
            <w:pPr>
              <w:pStyle w:val="Texte"/>
              <w:jc w:val="both"/>
              <w:rPr>
                <w:i w:val="0"/>
                <w:noProof/>
                <w:color w:val="auto"/>
                <w:sz w:val="24"/>
              </w:rPr>
            </w:pPr>
            <w:r>
              <w:rPr>
                <w:noProof/>
              </w:rPr>
              <w:drawing>
                <wp:anchor distT="0" distB="0" distL="114300" distR="114300" simplePos="0" relativeHeight="251657216" behindDoc="0" locked="0" layoutInCell="1" allowOverlap="1" wp14:anchorId="16B31AFC" wp14:editId="50F635DF">
                  <wp:simplePos x="0" y="0"/>
                  <wp:positionH relativeFrom="column">
                    <wp:posOffset>3768725</wp:posOffset>
                  </wp:positionH>
                  <wp:positionV relativeFrom="paragraph">
                    <wp:posOffset>897890</wp:posOffset>
                  </wp:positionV>
                  <wp:extent cx="2379980" cy="238633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2" cstate="print">
                            <a:extLst>
                              <a:ext uri="{28A0092B-C50C-407E-A947-70E740481C1C}">
                                <a14:useLocalDpi xmlns:a14="http://schemas.microsoft.com/office/drawing/2010/main" val="0"/>
                              </a:ext>
                            </a:extLst>
                          </a:blip>
                          <a:srcRect l="10186" t="9145" r="50109" b="11246"/>
                          <a:stretch/>
                        </pic:blipFill>
                        <pic:spPr bwMode="auto">
                          <a:xfrm>
                            <a:off x="0" y="0"/>
                            <a:ext cx="2379980" cy="2386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2447" w:rsidRPr="00202447">
              <w:rPr>
                <w:i w:val="0"/>
                <w:noProof/>
                <w:color w:val="auto"/>
                <w:sz w:val="24"/>
              </w:rPr>
              <w:t>L</w:t>
            </w:r>
            <w:r w:rsidR="00202447">
              <w:rPr>
                <w:i w:val="0"/>
                <w:noProof/>
                <w:color w:val="auto"/>
                <w:sz w:val="24"/>
              </w:rPr>
              <w:t xml:space="preserve">e premier graphe obtenu présente la forme ci-contre. Il présente </w:t>
            </w:r>
            <w:r w:rsidR="00202447" w:rsidRPr="00FA5C7B">
              <w:rPr>
                <w:b/>
                <w:bCs/>
                <w:i w:val="0"/>
                <w:noProof/>
                <w:color w:val="auto"/>
                <w:sz w:val="24"/>
              </w:rPr>
              <w:t>22 sommets</w:t>
            </w:r>
            <w:r w:rsidR="00202447">
              <w:rPr>
                <w:i w:val="0"/>
                <w:noProof/>
                <w:color w:val="auto"/>
                <w:sz w:val="24"/>
              </w:rPr>
              <w:t>, représentants les 22 personnages intéragissant</w:t>
            </w:r>
            <w:r w:rsidR="00612C8A">
              <w:rPr>
                <w:i w:val="0"/>
                <w:noProof/>
                <w:color w:val="auto"/>
                <w:sz w:val="24"/>
              </w:rPr>
              <w:t xml:space="preserve"> les uns avec les autres</w:t>
            </w:r>
            <w:r w:rsidR="00202447">
              <w:rPr>
                <w:i w:val="0"/>
                <w:noProof/>
                <w:color w:val="auto"/>
                <w:sz w:val="24"/>
              </w:rPr>
              <w:t xml:space="preserve"> dans l’épisode 4</w:t>
            </w:r>
            <w:r w:rsidR="00612C8A">
              <w:rPr>
                <w:i w:val="0"/>
                <w:noProof/>
                <w:color w:val="auto"/>
                <w:sz w:val="24"/>
              </w:rPr>
              <w:t xml:space="preserve"> de la Saga</w:t>
            </w:r>
            <w:r w:rsidR="00202447">
              <w:rPr>
                <w:i w:val="0"/>
                <w:noProof/>
                <w:color w:val="auto"/>
                <w:sz w:val="24"/>
              </w:rPr>
              <w:t xml:space="preserve">. Il </w:t>
            </w:r>
            <w:r w:rsidR="00202447" w:rsidRPr="00FA5C7B">
              <w:rPr>
                <w:b/>
                <w:bCs/>
                <w:i w:val="0"/>
                <w:noProof/>
                <w:color w:val="auto"/>
                <w:sz w:val="24"/>
              </w:rPr>
              <w:t>existe 60 liens</w:t>
            </w:r>
            <w:r w:rsidR="00202447">
              <w:rPr>
                <w:i w:val="0"/>
                <w:noProof/>
                <w:color w:val="auto"/>
                <w:sz w:val="24"/>
              </w:rPr>
              <w:t xml:space="preserve"> entre ces personnages. </w:t>
            </w:r>
            <w:r w:rsidR="00FA5C7B">
              <w:rPr>
                <w:i w:val="0"/>
                <w:noProof/>
                <w:color w:val="auto"/>
                <w:sz w:val="24"/>
              </w:rPr>
              <w:t xml:space="preserve">Or, si chaque sommet était relié à tous les autres on aurait 231 liens selon la formule suivante : </w:t>
            </w:r>
            <m:oMath>
              <m:f>
                <m:fPr>
                  <m:ctrlPr>
                    <w:rPr>
                      <w:rFonts w:ascii="Cambria Math" w:hAnsi="Cambria Math"/>
                      <w:b/>
                      <w:bCs/>
                      <w:noProof/>
                      <w:color w:val="auto"/>
                      <w:sz w:val="24"/>
                    </w:rPr>
                  </m:ctrlPr>
                </m:fPr>
                <m:num>
                  <m:r>
                    <m:rPr>
                      <m:sty m:val="bi"/>
                    </m:rPr>
                    <w:rPr>
                      <w:rFonts w:ascii="Cambria Math" w:hAnsi="Cambria Math"/>
                      <w:noProof/>
                      <w:color w:val="auto"/>
                      <w:sz w:val="24"/>
                    </w:rPr>
                    <m:t>n(n-1)</m:t>
                  </m:r>
                </m:num>
                <m:den>
                  <m:r>
                    <m:rPr>
                      <m:sty m:val="bi"/>
                    </m:rPr>
                    <w:rPr>
                      <w:rFonts w:ascii="Cambria Math" w:hAnsi="Cambria Math"/>
                      <w:noProof/>
                      <w:color w:val="auto"/>
                      <w:sz w:val="24"/>
                    </w:rPr>
                    <m:t>2</m:t>
                  </m:r>
                </m:den>
              </m:f>
            </m:oMath>
            <w:r w:rsidR="00FA5C7B">
              <w:rPr>
                <w:rFonts w:eastAsiaTheme="minorEastAsia"/>
                <w:i w:val="0"/>
                <w:noProof/>
                <w:color w:val="auto"/>
                <w:sz w:val="24"/>
              </w:rPr>
              <w:t xml:space="preserve"> avec </w:t>
            </w:r>
            <w:r w:rsidR="00FA5C7B">
              <w:rPr>
                <w:rFonts w:eastAsiaTheme="minorEastAsia"/>
                <w:iCs/>
                <w:noProof/>
                <w:color w:val="auto"/>
                <w:sz w:val="24"/>
              </w:rPr>
              <w:t>n</w:t>
            </w:r>
            <w:r w:rsidR="00FA5C7B">
              <w:rPr>
                <w:rFonts w:eastAsiaTheme="minorEastAsia"/>
                <w:i w:val="0"/>
                <w:noProof/>
                <w:color w:val="auto"/>
                <w:sz w:val="24"/>
              </w:rPr>
              <w:t xml:space="preserve"> correspondant au nombre de sommets du graphe.</w:t>
            </w:r>
          </w:p>
          <w:p w14:paraId="79742CE7" w14:textId="77777777" w:rsidR="006C603C" w:rsidRDefault="006C603C" w:rsidP="004A15BD">
            <w:pPr>
              <w:pStyle w:val="Texte"/>
              <w:jc w:val="both"/>
              <w:rPr>
                <w:i w:val="0"/>
                <w:noProof/>
                <w:color w:val="auto"/>
                <w:sz w:val="24"/>
              </w:rPr>
            </w:pPr>
          </w:p>
          <w:p w14:paraId="700CC3D9" w14:textId="41872A72" w:rsidR="00E31D71" w:rsidRDefault="00202447" w:rsidP="004A15BD">
            <w:pPr>
              <w:pStyle w:val="Texte"/>
              <w:jc w:val="both"/>
              <w:rPr>
                <w:i w:val="0"/>
                <w:noProof/>
                <w:color w:val="auto"/>
                <w:sz w:val="24"/>
              </w:rPr>
            </w:pPr>
            <w:r>
              <w:rPr>
                <w:i w:val="0"/>
                <w:noProof/>
                <w:color w:val="auto"/>
                <w:sz w:val="24"/>
              </w:rPr>
              <w:t>On peut donc en déduire</w:t>
            </w:r>
            <w:r w:rsidR="00FA5C7B">
              <w:rPr>
                <w:i w:val="0"/>
                <w:noProof/>
                <w:color w:val="auto"/>
                <w:sz w:val="24"/>
              </w:rPr>
              <w:t>, et ce sans même visualiser le graphe,</w:t>
            </w:r>
            <w:r>
              <w:rPr>
                <w:i w:val="0"/>
                <w:noProof/>
                <w:color w:val="auto"/>
                <w:sz w:val="24"/>
              </w:rPr>
              <w:t xml:space="preserve"> que tous les personnages du film </w:t>
            </w:r>
            <w:r w:rsidR="00FA5C7B">
              <w:rPr>
                <w:i w:val="0"/>
                <w:noProof/>
                <w:color w:val="auto"/>
                <w:sz w:val="24"/>
              </w:rPr>
              <w:t xml:space="preserve">n°4 </w:t>
            </w:r>
            <w:r>
              <w:rPr>
                <w:i w:val="0"/>
                <w:noProof/>
                <w:color w:val="auto"/>
                <w:sz w:val="24"/>
              </w:rPr>
              <w:t>n’intéragissent pas les uns avec les autres</w:t>
            </w:r>
            <w:r w:rsidR="00FA5C7B">
              <w:rPr>
                <w:i w:val="0"/>
                <w:noProof/>
                <w:color w:val="auto"/>
                <w:sz w:val="24"/>
              </w:rPr>
              <w:t>.</w:t>
            </w:r>
          </w:p>
          <w:p w14:paraId="54E31497" w14:textId="1ED27CBA" w:rsidR="00FA5C7B" w:rsidRDefault="00FA5C7B" w:rsidP="004A15BD">
            <w:pPr>
              <w:pStyle w:val="Texte"/>
              <w:jc w:val="both"/>
              <w:rPr>
                <w:i w:val="0"/>
                <w:noProof/>
                <w:color w:val="auto"/>
                <w:sz w:val="24"/>
              </w:rPr>
            </w:pPr>
          </w:p>
          <w:p w14:paraId="233904CE" w14:textId="57992C51" w:rsidR="002A112A" w:rsidRDefault="002A112A" w:rsidP="004A15BD">
            <w:pPr>
              <w:pStyle w:val="Texte"/>
              <w:jc w:val="both"/>
              <w:rPr>
                <w:i w:val="0"/>
                <w:noProof/>
                <w:color w:val="auto"/>
                <w:sz w:val="24"/>
              </w:rPr>
            </w:pPr>
            <w:r>
              <w:rPr>
                <w:i w:val="0"/>
                <w:noProof/>
                <w:color w:val="auto"/>
                <w:sz w:val="24"/>
              </w:rPr>
              <w:t>Quand on visualise le graphe, on constate qu’un personnage n’a aucun lien avec les autres. En l’occurrence, on pourrait considérer cet élément comme non pertinent. Il n’a semble-t-il pas d’échange avec les autres. Il s’agit de Gold Five, un membre d’un des escadrons de l’Alliance Rebelle</w:t>
            </w:r>
            <w:r w:rsidR="004A15BD">
              <w:rPr>
                <w:i w:val="0"/>
                <w:noProof/>
                <w:color w:val="auto"/>
                <w:sz w:val="24"/>
              </w:rPr>
              <w:t>, qui n’a probablement pas de dialogue.</w:t>
            </w:r>
          </w:p>
          <w:p w14:paraId="2A460F25" w14:textId="77777777" w:rsidR="009848AF" w:rsidRDefault="009848AF" w:rsidP="004A15BD">
            <w:pPr>
              <w:pStyle w:val="Texte"/>
              <w:jc w:val="both"/>
              <w:rPr>
                <w:i w:val="0"/>
                <w:noProof/>
                <w:color w:val="auto"/>
                <w:sz w:val="24"/>
              </w:rPr>
            </w:pPr>
          </w:p>
          <w:p w14:paraId="02F73841" w14:textId="77777777" w:rsidR="006C603C" w:rsidRDefault="006C603C" w:rsidP="004A15BD">
            <w:pPr>
              <w:pStyle w:val="Texte"/>
              <w:jc w:val="both"/>
              <w:rPr>
                <w:i w:val="0"/>
                <w:noProof/>
                <w:color w:val="auto"/>
                <w:sz w:val="24"/>
              </w:rPr>
            </w:pPr>
          </w:p>
          <w:p w14:paraId="6833C03C" w14:textId="77777777" w:rsidR="006C603C" w:rsidRDefault="004A15BD" w:rsidP="004A15BD">
            <w:pPr>
              <w:pStyle w:val="Texte"/>
              <w:jc w:val="both"/>
              <w:rPr>
                <w:i w:val="0"/>
                <w:noProof/>
                <w:color w:val="auto"/>
                <w:sz w:val="24"/>
              </w:rPr>
            </w:pPr>
            <w:r>
              <w:rPr>
                <w:i w:val="0"/>
                <w:noProof/>
                <w:color w:val="auto"/>
                <w:sz w:val="24"/>
              </w:rPr>
              <w:t>Hormis cette exception, on constate un regroupement homogène des personnages</w:t>
            </w:r>
            <w:r w:rsidR="009848AF">
              <w:rPr>
                <w:i w:val="0"/>
                <w:noProof/>
                <w:color w:val="auto"/>
                <w:sz w:val="24"/>
              </w:rPr>
              <w:t xml:space="preserve"> (cf. capture ci-dessous sans l’élément non pertinent)</w:t>
            </w:r>
            <w:r>
              <w:rPr>
                <w:i w:val="0"/>
                <w:noProof/>
                <w:color w:val="auto"/>
                <w:sz w:val="24"/>
              </w:rPr>
              <w:t xml:space="preserve">. Un sommet centralise un très grand nombre de liens, il s’agit de Luke Skywalker, ce qui n’a rien d’étonnant </w:t>
            </w:r>
            <w:r w:rsidR="009848AF">
              <w:rPr>
                <w:i w:val="0"/>
                <w:noProof/>
                <w:color w:val="auto"/>
                <w:sz w:val="24"/>
              </w:rPr>
              <w:t>puisque c’est le</w:t>
            </w:r>
            <w:r>
              <w:rPr>
                <w:i w:val="0"/>
                <w:noProof/>
                <w:color w:val="auto"/>
                <w:sz w:val="24"/>
              </w:rPr>
              <w:t xml:space="preserve"> personnage central du film. </w:t>
            </w:r>
          </w:p>
          <w:p w14:paraId="78AFECFF" w14:textId="77777777" w:rsidR="006C603C" w:rsidRDefault="004A15BD" w:rsidP="004A15BD">
            <w:pPr>
              <w:pStyle w:val="Texte"/>
              <w:jc w:val="both"/>
              <w:rPr>
                <w:i w:val="0"/>
                <w:noProof/>
                <w:color w:val="auto"/>
                <w:sz w:val="24"/>
              </w:rPr>
            </w:pPr>
            <w:r>
              <w:rPr>
                <w:i w:val="0"/>
                <w:noProof/>
                <w:color w:val="auto"/>
                <w:sz w:val="24"/>
              </w:rPr>
              <w:t>On note que C3PO, R2D2 et la Princesse Leia ont eux aussi de nombreuses intéractions.</w:t>
            </w:r>
          </w:p>
          <w:p w14:paraId="64BE91DD" w14:textId="1023F757" w:rsidR="004A15BD" w:rsidRDefault="00AB3D6F" w:rsidP="004A15BD">
            <w:pPr>
              <w:pStyle w:val="Texte"/>
              <w:jc w:val="both"/>
              <w:rPr>
                <w:i w:val="0"/>
                <w:noProof/>
                <w:color w:val="auto"/>
                <w:sz w:val="24"/>
              </w:rPr>
            </w:pPr>
            <w:r>
              <w:rPr>
                <w:i w:val="0"/>
                <w:noProof/>
                <w:color w:val="auto"/>
                <w:sz w:val="24"/>
              </w:rPr>
              <w:t>On constate aussi</w:t>
            </w:r>
            <w:r w:rsidR="009848AF">
              <w:rPr>
                <w:i w:val="0"/>
                <w:noProof/>
                <w:color w:val="auto"/>
                <w:sz w:val="24"/>
              </w:rPr>
              <w:t xml:space="preserve"> que certains personnages n’ont qu’un seul lien, Han Solo est ainsi le seul lien avec Jabba The Hutt et Greedo. Red Ten n’intéragit qu’avec Red Leader.</w:t>
            </w:r>
          </w:p>
          <w:p w14:paraId="4ED46C18" w14:textId="4643A3FE" w:rsidR="006C603C" w:rsidRDefault="006C603C" w:rsidP="004A15BD">
            <w:pPr>
              <w:pStyle w:val="Texte"/>
              <w:jc w:val="both"/>
              <w:rPr>
                <w:i w:val="0"/>
                <w:noProof/>
                <w:color w:val="auto"/>
                <w:sz w:val="24"/>
              </w:rPr>
            </w:pPr>
          </w:p>
          <w:p w14:paraId="2BF727DC" w14:textId="43C0DB91" w:rsidR="006C603C" w:rsidRDefault="006C603C" w:rsidP="004A15BD">
            <w:pPr>
              <w:pStyle w:val="Texte"/>
              <w:jc w:val="both"/>
              <w:rPr>
                <w:i w:val="0"/>
                <w:noProof/>
                <w:color w:val="auto"/>
                <w:sz w:val="24"/>
              </w:rPr>
            </w:pPr>
          </w:p>
          <w:p w14:paraId="573961FA" w14:textId="4F70A2DD" w:rsidR="006C603C" w:rsidRDefault="006C603C" w:rsidP="004A15BD">
            <w:pPr>
              <w:pStyle w:val="Texte"/>
              <w:jc w:val="both"/>
              <w:rPr>
                <w:i w:val="0"/>
                <w:noProof/>
                <w:color w:val="auto"/>
                <w:sz w:val="24"/>
              </w:rPr>
            </w:pPr>
          </w:p>
          <w:p w14:paraId="2F24D978" w14:textId="33B79AA0" w:rsidR="006C603C" w:rsidRDefault="006C603C" w:rsidP="004A15BD">
            <w:pPr>
              <w:pStyle w:val="Texte"/>
              <w:jc w:val="both"/>
              <w:rPr>
                <w:i w:val="0"/>
                <w:noProof/>
                <w:color w:val="auto"/>
                <w:sz w:val="24"/>
              </w:rPr>
            </w:pPr>
          </w:p>
          <w:p w14:paraId="25B3B149" w14:textId="79A50A18" w:rsidR="006C603C" w:rsidRDefault="006C603C" w:rsidP="004A15BD">
            <w:pPr>
              <w:pStyle w:val="Texte"/>
              <w:jc w:val="both"/>
              <w:rPr>
                <w:i w:val="0"/>
                <w:noProof/>
                <w:color w:val="auto"/>
                <w:sz w:val="24"/>
              </w:rPr>
            </w:pPr>
          </w:p>
          <w:p w14:paraId="4B812CFC" w14:textId="77777777" w:rsidR="006C603C" w:rsidRDefault="006C603C" w:rsidP="004A15BD">
            <w:pPr>
              <w:pStyle w:val="Texte"/>
              <w:jc w:val="both"/>
              <w:rPr>
                <w:noProof/>
              </w:rPr>
            </w:pPr>
          </w:p>
          <w:p w14:paraId="79B18587" w14:textId="3464AD4D" w:rsidR="00AB4A7C" w:rsidRDefault="00AB3D6F" w:rsidP="006C603C">
            <w:pPr>
              <w:pStyle w:val="Texte"/>
              <w:jc w:val="both"/>
              <w:rPr>
                <w:noProof/>
              </w:rPr>
            </w:pPr>
            <w:r>
              <w:rPr>
                <w:noProof/>
              </w:rPr>
              <w:lastRenderedPageBreak/>
              <w:drawing>
                <wp:anchor distT="0" distB="0" distL="114300" distR="114300" simplePos="0" relativeHeight="251659264" behindDoc="0" locked="0" layoutInCell="1" allowOverlap="1" wp14:anchorId="4E314544" wp14:editId="67587901">
                  <wp:simplePos x="0" y="0"/>
                  <wp:positionH relativeFrom="column">
                    <wp:posOffset>-19050</wp:posOffset>
                  </wp:positionH>
                  <wp:positionV relativeFrom="paragraph">
                    <wp:posOffset>-3016885</wp:posOffset>
                  </wp:positionV>
                  <wp:extent cx="6073775" cy="3200400"/>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2" cstate="print">
                            <a:extLst>
                              <a:ext uri="{28A0092B-C50C-407E-A947-70E740481C1C}">
                                <a14:useLocalDpi xmlns:a14="http://schemas.microsoft.com/office/drawing/2010/main" val="0"/>
                              </a:ext>
                            </a:extLst>
                          </a:blip>
                          <a:srcRect l="16557" t="11206" r="52152" b="55827"/>
                          <a:stretch/>
                        </pic:blipFill>
                        <pic:spPr bwMode="auto">
                          <a:xfrm>
                            <a:off x="0" y="0"/>
                            <a:ext cx="607377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03C">
              <w:rPr>
                <w:noProof/>
              </w:rPr>
              <w:t>Graphe zoomé sans l’élément non-pertinent</w:t>
            </w:r>
          </w:p>
          <w:p w14:paraId="393E3880" w14:textId="29C76A3F" w:rsidR="00AB4A7C" w:rsidRDefault="00AB4A7C" w:rsidP="006C603C">
            <w:pPr>
              <w:rPr>
                <w:noProof/>
              </w:rPr>
            </w:pPr>
          </w:p>
          <w:p w14:paraId="6243C42F" w14:textId="5CCA1BFC" w:rsidR="006C603C" w:rsidRDefault="006C603C" w:rsidP="006C603C">
            <w:pPr>
              <w:rPr>
                <w:noProof/>
              </w:rPr>
            </w:pPr>
          </w:p>
          <w:p w14:paraId="50A07560" w14:textId="36C3D41E" w:rsidR="006C603C" w:rsidRDefault="006C603C" w:rsidP="006C603C">
            <w:pPr>
              <w:rPr>
                <w:noProof/>
              </w:rPr>
            </w:pPr>
          </w:p>
          <w:p w14:paraId="11AD607D" w14:textId="435B49DE" w:rsidR="006C603C" w:rsidRDefault="006C603C" w:rsidP="006C603C">
            <w:pPr>
              <w:rPr>
                <w:noProof/>
              </w:rPr>
            </w:pPr>
          </w:p>
          <w:p w14:paraId="202D94CE" w14:textId="77777777" w:rsidR="006C603C" w:rsidRDefault="006C603C" w:rsidP="006C603C">
            <w:pPr>
              <w:rPr>
                <w:noProof/>
              </w:rPr>
            </w:pPr>
          </w:p>
          <w:p w14:paraId="11936ABE" w14:textId="2A5C7D43" w:rsidR="00AB4A7C" w:rsidRPr="00AB4A7C" w:rsidRDefault="00AB4A7C" w:rsidP="004A15BD">
            <w:pPr>
              <w:pStyle w:val="Texte"/>
              <w:jc w:val="both"/>
              <w:rPr>
                <w:rStyle w:val="Accentuation"/>
                <w:iCs w:val="0"/>
                <w:noProof/>
                <w:color w:val="5E5E5E" w:themeColor="text1"/>
              </w:rPr>
            </w:pPr>
          </w:p>
        </w:tc>
        <w:tc>
          <w:tcPr>
            <w:tcW w:w="425" w:type="dxa"/>
            <w:shd w:val="clear" w:color="auto" w:fill="FFD1D1" w:themeFill="accent4"/>
          </w:tcPr>
          <w:p w14:paraId="5F72B6F7" w14:textId="77777777" w:rsidR="00E31D71" w:rsidRPr="006B7126" w:rsidRDefault="00E31D71" w:rsidP="006C2A76">
            <w:pPr>
              <w:rPr>
                <w:noProof/>
              </w:rPr>
            </w:pPr>
          </w:p>
        </w:tc>
      </w:tr>
      <w:tr w:rsidR="00E31D71" w:rsidRPr="006B7126" w14:paraId="6B8C06C3" w14:textId="77777777" w:rsidTr="00AB4A7C">
        <w:trPr>
          <w:trHeight w:val="806"/>
        </w:trPr>
        <w:tc>
          <w:tcPr>
            <w:tcW w:w="426" w:type="dxa"/>
            <w:shd w:val="clear" w:color="auto" w:fill="FFD1D1" w:themeFill="accent4"/>
          </w:tcPr>
          <w:p w14:paraId="2E2955E5" w14:textId="77777777" w:rsidR="00E31D71" w:rsidRPr="006B7126" w:rsidRDefault="00E31D71" w:rsidP="006C2A76">
            <w:pPr>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02D109F0" w14:textId="22207539" w:rsidR="00E31D71" w:rsidRPr="006B7126" w:rsidRDefault="00E31D71" w:rsidP="003E3652">
            <w:pPr>
              <w:pStyle w:val="Titre3"/>
              <w:jc w:val="both"/>
              <w:rPr>
                <w:rStyle w:val="Accentuation"/>
                <w:noProof/>
              </w:rPr>
            </w:pPr>
            <w:bookmarkStart w:id="29" w:name="_Toc75072317"/>
            <w:bookmarkStart w:id="30" w:name="_Toc75694042"/>
            <w:r>
              <w:rPr>
                <w:rStyle w:val="Accentuation"/>
                <w:noProof/>
              </w:rPr>
              <w:t>DETECTION DE COMMUNAUTE(S)</w:t>
            </w:r>
            <w:bookmarkEnd w:id="29"/>
            <w:bookmarkEnd w:id="30"/>
          </w:p>
          <w:p w14:paraId="230A5314" w14:textId="77777777" w:rsidR="00AB4A7C" w:rsidRPr="006B7126" w:rsidRDefault="00AB4A7C" w:rsidP="003E3652">
            <w:pPr>
              <w:pStyle w:val="Texte"/>
              <w:jc w:val="both"/>
              <w:rPr>
                <w:noProof/>
              </w:rPr>
            </w:pPr>
          </w:p>
          <w:p w14:paraId="0DE9EB37" w14:textId="77777777" w:rsidR="00C90DF5" w:rsidRDefault="00C90DF5" w:rsidP="003E3652">
            <w:pPr>
              <w:pStyle w:val="Titre3"/>
              <w:jc w:val="both"/>
              <w:rPr>
                <w:noProof/>
              </w:rPr>
            </w:pPr>
          </w:p>
          <w:p w14:paraId="5E21F22B" w14:textId="51463847" w:rsidR="00AB4A7C" w:rsidRDefault="007703B3" w:rsidP="003E3652">
            <w:pPr>
              <w:pStyle w:val="Titre3"/>
              <w:jc w:val="both"/>
              <w:rPr>
                <w:noProof/>
              </w:rPr>
            </w:pPr>
            <w:bookmarkStart w:id="31" w:name="_Toc75694043"/>
            <w:r>
              <w:rPr>
                <w:noProof/>
              </w:rPr>
              <w:t>Définition des communautés</w:t>
            </w:r>
            <w:bookmarkEnd w:id="31"/>
          </w:p>
          <w:p w14:paraId="1F1CFE11" w14:textId="77777777" w:rsidR="006C603C" w:rsidRDefault="006C603C" w:rsidP="003E3652">
            <w:pPr>
              <w:jc w:val="both"/>
            </w:pPr>
          </w:p>
          <w:p w14:paraId="64FFE325" w14:textId="364B8F05" w:rsidR="007703B3" w:rsidRDefault="007703B3" w:rsidP="003E3652">
            <w:pPr>
              <w:jc w:val="both"/>
            </w:pPr>
            <w:r>
              <w:t>Une communauté est formée par un groupe d’individus qui interagissent ensemble plus souvent entre eux qu’avec d’autres. La détection de communautés a donc pour rôle de mettre en évidence ces groupes qui se sont formés implicitement</w:t>
            </w:r>
            <w:r w:rsidR="000C2075">
              <w:t>. L’intérêt est multiple : identifier des profils types d’individus, effectuer des actions ciblées, identifier des acteurs centraux ou influents, etc.</w:t>
            </w:r>
            <w:sdt>
              <w:sdtPr>
                <w:id w:val="1838500662"/>
                <w:citation/>
              </w:sdtPr>
              <w:sdtEndPr/>
              <w:sdtContent>
                <w:r w:rsidR="003E3652">
                  <w:fldChar w:fldCharType="begin"/>
                </w:r>
                <w:r w:rsidR="003E3652">
                  <w:instrText xml:space="preserve"> CITATION Rak \l 1036 </w:instrText>
                </w:r>
                <w:r w:rsidR="003E3652">
                  <w:fldChar w:fldCharType="separate"/>
                </w:r>
                <w:r w:rsidR="003E3652">
                  <w:rPr>
                    <w:noProof/>
                  </w:rPr>
                  <w:t xml:space="preserve"> (Rakotomalala)</w:t>
                </w:r>
                <w:r w:rsidR="003E3652">
                  <w:fldChar w:fldCharType="end"/>
                </w:r>
              </w:sdtContent>
            </w:sdt>
          </w:p>
          <w:p w14:paraId="0BBA792D" w14:textId="77777777" w:rsidR="006C603C" w:rsidRDefault="006C603C" w:rsidP="003E3652">
            <w:pPr>
              <w:jc w:val="both"/>
            </w:pPr>
          </w:p>
          <w:p w14:paraId="310FE17A" w14:textId="7493BB53" w:rsidR="000C2075" w:rsidRDefault="000C2075" w:rsidP="003E3652">
            <w:pPr>
              <w:jc w:val="both"/>
            </w:pPr>
            <w:r>
              <w:t xml:space="preserve">Il est intéressant de noter que par ces détections de communautés, on peut constater des partitions dites « crisps », des groupes clairement distincts ; ou bien, observer des groupes qui se chevauchent appelés « partitions floues ». Dans ce dernier cas, on peut constater que l’appartenance </w:t>
            </w:r>
            <w:r w:rsidR="00657ED3">
              <w:t>à</w:t>
            </w:r>
            <w:r>
              <w:t xml:space="preserve"> une communauté n’est pas univoque, c’est-à-dire qu’un individu peut appartenir à deux communautés et joue ainsi le rôle d’interface. C’est là qu’apparaît la notion d’influence ou de centralité.</w:t>
            </w:r>
          </w:p>
          <w:p w14:paraId="7EF97934" w14:textId="77777777" w:rsidR="006C603C" w:rsidRDefault="006C603C" w:rsidP="003E3652">
            <w:pPr>
              <w:jc w:val="both"/>
            </w:pPr>
          </w:p>
          <w:p w14:paraId="2FDDFFEB" w14:textId="77777777" w:rsidR="006C603C" w:rsidRDefault="00CD1082" w:rsidP="003E3652">
            <w:pPr>
              <w:jc w:val="both"/>
            </w:pPr>
            <w:r>
              <w:t>Pour réaliser ces détections, il existe plusieurs algorithmes de partitionnement, certains par coupe d’arêtes comme le Clustering spectral ou le Girvan Newman, d’autres permettent d’identifier les sous-groupes denses. C’est ici ce second type que</w:t>
            </w:r>
            <w:r w:rsidR="00C47597">
              <w:t xml:space="preserve"> j’utiliserais en faisant appelle à la modularité. </w:t>
            </w:r>
          </w:p>
          <w:p w14:paraId="2B994F6A" w14:textId="43ABC62A" w:rsidR="00C47597" w:rsidRDefault="00C47597" w:rsidP="003E3652">
            <w:pPr>
              <w:jc w:val="both"/>
            </w:pPr>
            <w:r>
              <w:t>En pratique, il s’agit de comparer, dans un groupe de nœuds donnés, le nombre de liens réel par rapport au nombre de liens espéré. Lorsqu’il y a plus d’arêtes qu’espéré, on obtient un groupe.</w:t>
            </w:r>
            <w:sdt>
              <w:sdtPr>
                <w:id w:val="981269670"/>
                <w:citation/>
              </w:sdtPr>
              <w:sdtEndPr/>
              <w:sdtContent>
                <w:r w:rsidR="003E3652">
                  <w:fldChar w:fldCharType="begin"/>
                </w:r>
                <w:r w:rsidR="003E3652">
                  <w:instrText xml:space="preserve"> CITATION Tou18 \l 1036 </w:instrText>
                </w:r>
                <w:r w:rsidR="003E3652">
                  <w:fldChar w:fldCharType="separate"/>
                </w:r>
                <w:r w:rsidR="003E3652">
                  <w:rPr>
                    <w:noProof/>
                  </w:rPr>
                  <w:t xml:space="preserve"> (Tout est graphe ! Détection de communautés : théorie et retour d’expérience, 2018)</w:t>
                </w:r>
                <w:r w:rsidR="003E3652">
                  <w:fldChar w:fldCharType="end"/>
                </w:r>
              </w:sdtContent>
            </w:sdt>
          </w:p>
          <w:p w14:paraId="0F5A822A" w14:textId="6E8F35B0" w:rsidR="00C47597" w:rsidRDefault="00825841" w:rsidP="003E3652">
            <w:pPr>
              <w:jc w:val="both"/>
            </w:pPr>
            <w:r>
              <w:rPr>
                <w:noProof/>
              </w:rPr>
              <w:lastRenderedPageBreak/>
              <w:drawing>
                <wp:anchor distT="0" distB="0" distL="114300" distR="114300" simplePos="0" relativeHeight="251660288" behindDoc="0" locked="0" layoutInCell="1" allowOverlap="1" wp14:anchorId="6DE1AFE3" wp14:editId="5FA976CF">
                  <wp:simplePos x="0" y="0"/>
                  <wp:positionH relativeFrom="column">
                    <wp:posOffset>-8890</wp:posOffset>
                  </wp:positionH>
                  <wp:positionV relativeFrom="paragraph">
                    <wp:posOffset>230505</wp:posOffset>
                  </wp:positionV>
                  <wp:extent cx="5943600" cy="39624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margin">
                    <wp14:pctWidth>0</wp14:pctWidth>
                  </wp14:sizeRelH>
                  <wp14:sizeRelV relativeFrom="margin">
                    <wp14:pctHeight>0</wp14:pctHeight>
                  </wp14:sizeRelV>
                </wp:anchor>
              </w:drawing>
            </w:r>
          </w:p>
          <w:p w14:paraId="3B62303B" w14:textId="419C7099" w:rsidR="00C90DF5" w:rsidRDefault="006C603C" w:rsidP="003E3652">
            <w:pPr>
              <w:jc w:val="both"/>
            </w:pPr>
            <w:r>
              <w:t>Graphe des communautés réalisé sous python</w:t>
            </w:r>
          </w:p>
          <w:p w14:paraId="225E11B8" w14:textId="77777777" w:rsidR="00C90DF5" w:rsidRDefault="00C90DF5" w:rsidP="003E3652">
            <w:pPr>
              <w:pStyle w:val="Titre3"/>
              <w:jc w:val="both"/>
            </w:pPr>
          </w:p>
          <w:p w14:paraId="54D5E9EE" w14:textId="7F88136C" w:rsidR="00CD1082" w:rsidRDefault="00C47597" w:rsidP="003E3652">
            <w:pPr>
              <w:pStyle w:val="Titre3"/>
              <w:jc w:val="both"/>
            </w:pPr>
            <w:bookmarkStart w:id="32" w:name="_Toc75694044"/>
            <w:r>
              <w:t>Les communautés de notre graphe</w:t>
            </w:r>
            <w:bookmarkEnd w:id="32"/>
            <w:r>
              <w:t xml:space="preserve"> </w:t>
            </w:r>
          </w:p>
          <w:p w14:paraId="30E7A472" w14:textId="77777777" w:rsidR="006C603C" w:rsidRDefault="006C603C" w:rsidP="003E3652">
            <w:pPr>
              <w:jc w:val="both"/>
            </w:pPr>
          </w:p>
          <w:p w14:paraId="44A3BD74" w14:textId="5F85F3D2" w:rsidR="00825841" w:rsidRDefault="00825841" w:rsidP="003E3652">
            <w:pPr>
              <w:jc w:val="both"/>
            </w:pPr>
            <w:r>
              <w:t>On constate donc la détection de 4 communautés différentes. La quatrième étant négligeable et représentée par le personnage déjà à l’écart.</w:t>
            </w:r>
          </w:p>
          <w:p w14:paraId="6E96AFE3" w14:textId="77777777" w:rsidR="00C90DF5" w:rsidRDefault="00C90DF5" w:rsidP="003E3652">
            <w:pPr>
              <w:jc w:val="both"/>
            </w:pPr>
          </w:p>
          <w:p w14:paraId="3DC5CECF" w14:textId="4AEFB6C5" w:rsidR="00825841" w:rsidRDefault="00825841" w:rsidP="003E3652">
            <w:pPr>
              <w:jc w:val="both"/>
            </w:pPr>
            <w:r>
              <w:t>La première communauté est représentée par les sommets de couleur bleue. On constate qu’elle est centrale, elle fait le lien entre les deux autres communautés.</w:t>
            </w:r>
            <w:r w:rsidR="009F6A5E">
              <w:t xml:space="preserve"> Elle est composée de Beru et Owen, la tante et l’oncle de Luke, R2D2 et C3PO, les droïdes achetés par l’oncle de Luke et qui l’accompagneront ensuite dans l’aventure, Chewbacca et Han Solo, qui deviendront les compagnons d’aventure de Luke, et Jabba et Greedo qui sont à la recherche de Han Solo dont la tête est mise à prix. Ce groupe de personnages ne compte aucun des personnages centraux de l’histoire, mais ils sont pour autant incontournables et clairement essentiels pour articuler l’histoire et visiblement ici les relations entre les groupes. Notamment le </w:t>
            </w:r>
            <w:r w:rsidR="00657ED3">
              <w:t>quatuor</w:t>
            </w:r>
            <w:r w:rsidR="009F6A5E">
              <w:t>, C3PO, R2D2, Han et Chewwie sert clairement d’interface entre les autres groupes.</w:t>
            </w:r>
          </w:p>
          <w:p w14:paraId="1752EF88" w14:textId="77777777" w:rsidR="00C90DF5" w:rsidRDefault="00C90DF5" w:rsidP="003E3652">
            <w:pPr>
              <w:jc w:val="both"/>
            </w:pPr>
          </w:p>
          <w:p w14:paraId="2A033AEC" w14:textId="5D14F19E" w:rsidR="009F6A5E" w:rsidRDefault="009F6A5E" w:rsidP="003E3652">
            <w:pPr>
              <w:jc w:val="both"/>
            </w:pPr>
            <w:r>
              <w:t>Le deuxième groupe d’individus est rassemblé sous la couleur rouge. Il s’agit d’un groupe relativement « étonnant » au regard de l’histoire du film. Darth Vador, Tarkin et Motti sont 3 personnages du côté obscur de la force, qu’ils aient des liens forts entre eux n’est donc pas étonnant. La présence de Leia et d’Obi Wan Kenoby dans ce groupe peut paraître étonnante. Cependant, on peut comprendre qu’ils sont tous deux des interfaces avec le reste des personnages de l’histoire. Leia a été élevée dans la crainte du seigneur Vador sans savoir qu’il s’agissait autrefois de son père</w:t>
            </w:r>
            <w:r w:rsidR="00F9454C">
              <w:t xml:space="preserve">. Elle a donc de nombreuses interactions avec lui, et subit même la torture de sa part dans cet épisode mythique. Quant à Obi Wan, Vador était autrefois son apprenti </w:t>
            </w:r>
            <w:r w:rsidR="00657ED3">
              <w:t>Jedi</w:t>
            </w:r>
            <w:r w:rsidR="00F9454C">
              <w:t>, son padawan. Ils se connaissent étaient amis, aucune surprise que leurs relations soient nombreuses.</w:t>
            </w:r>
          </w:p>
          <w:p w14:paraId="7F9FC18E" w14:textId="77777777" w:rsidR="00C90DF5" w:rsidRDefault="00C90DF5" w:rsidP="003E3652">
            <w:pPr>
              <w:jc w:val="both"/>
            </w:pPr>
          </w:p>
          <w:p w14:paraId="57408ED6" w14:textId="78649E83" w:rsidR="00C47597" w:rsidRDefault="00F9454C" w:rsidP="003E3652">
            <w:pPr>
              <w:jc w:val="both"/>
              <w:rPr>
                <w:noProof/>
              </w:rPr>
            </w:pPr>
            <w:r>
              <w:t xml:space="preserve">La troisième communauté est colorée en jaune. Elle rassemble essentiellement des membres de l’Alliance Rebelle : des officiers, des pilotes de vaisseaux et leurs leaders d’escadrons. Tous </w:t>
            </w:r>
            <w:r w:rsidR="003E3652">
              <w:t>ont majoritairement lien avec Luke Skywalker, c’est bien lui le principal point d’influence de cette communauté en direction de l’extérieur. C’est d’ailleurs plus ou moins la place qu’il prend à la fin de cet épisode de la saga où de son vaisseau, il arrive à détruire héroïquement l’Etoile Noire, l’arme de l’Empire capable de détruire une planète.</w:t>
            </w:r>
          </w:p>
          <w:p w14:paraId="0E4949A4" w14:textId="77777777" w:rsidR="00C90DF5" w:rsidRDefault="00C90DF5" w:rsidP="00781552">
            <w:pPr>
              <w:pStyle w:val="Titre3"/>
            </w:pPr>
          </w:p>
          <w:p w14:paraId="7B0604F2" w14:textId="7D8C669B" w:rsidR="00AB4A7C" w:rsidRDefault="00781552" w:rsidP="00781552">
            <w:pPr>
              <w:pStyle w:val="Titre3"/>
            </w:pPr>
            <w:bookmarkStart w:id="33" w:name="_Toc75694045"/>
            <w:r>
              <w:t>Réalisation du graphe avec G</w:t>
            </w:r>
            <w:r w:rsidR="00360F5E">
              <w:t>e</w:t>
            </w:r>
            <w:r>
              <w:t>ph</w:t>
            </w:r>
            <w:r w:rsidR="00360F5E">
              <w:t>i</w:t>
            </w:r>
            <w:bookmarkEnd w:id="33"/>
          </w:p>
          <w:p w14:paraId="5D84346D" w14:textId="42C3DEF4" w:rsidR="00781552" w:rsidRDefault="00360F5E" w:rsidP="00360F5E">
            <w:pPr>
              <w:jc w:val="both"/>
            </w:pPr>
            <w:r>
              <w:rPr>
                <w:noProof/>
              </w:rPr>
              <w:drawing>
                <wp:anchor distT="0" distB="0" distL="114300" distR="114300" simplePos="0" relativeHeight="251661312" behindDoc="0" locked="0" layoutInCell="1" allowOverlap="1" wp14:anchorId="46AA9BAD" wp14:editId="033FD16C">
                  <wp:simplePos x="0" y="0"/>
                  <wp:positionH relativeFrom="column">
                    <wp:posOffset>4540885</wp:posOffset>
                  </wp:positionH>
                  <wp:positionV relativeFrom="paragraph">
                    <wp:posOffset>10160</wp:posOffset>
                  </wp:positionV>
                  <wp:extent cx="1543685" cy="131699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70" t="7468" r="7737" b="9666"/>
                          <a:stretch/>
                        </pic:blipFill>
                        <pic:spPr bwMode="auto">
                          <a:xfrm>
                            <a:off x="0" y="0"/>
                            <a:ext cx="1543685" cy="1316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Sous Gephi, j’utiliserais le même lot de données, cependant, Gephi ne propose pas d’import au format JSON, j’ai donc dans un premier temps converti mon fichier JSON en un fichier Excel, que j’ai retravaillé en créant 2 onglets : l’un pour les nœuds, l’autre pour les liens.</w:t>
            </w:r>
          </w:p>
          <w:p w14:paraId="76F9FBFE" w14:textId="061AC758" w:rsidR="00360F5E" w:rsidRDefault="00360F5E" w:rsidP="00360F5E">
            <w:pPr>
              <w:jc w:val="both"/>
            </w:pPr>
          </w:p>
          <w:p w14:paraId="1B0C2C69" w14:textId="010D7D4B" w:rsidR="00360F5E" w:rsidRDefault="00C90DF5" w:rsidP="00360F5E">
            <w:pPr>
              <w:jc w:val="both"/>
            </w:pPr>
            <w:r>
              <w:rPr>
                <w:noProof/>
              </w:rPr>
              <mc:AlternateContent>
                <mc:Choice Requires="wps">
                  <w:drawing>
                    <wp:anchor distT="0" distB="0" distL="114300" distR="114300" simplePos="0" relativeHeight="251664384" behindDoc="0" locked="0" layoutInCell="1" allowOverlap="1" wp14:anchorId="3A7F4735" wp14:editId="4251D721">
                      <wp:simplePos x="0" y="0"/>
                      <wp:positionH relativeFrom="column">
                        <wp:posOffset>4540250</wp:posOffset>
                      </wp:positionH>
                      <wp:positionV relativeFrom="paragraph">
                        <wp:posOffset>289560</wp:posOffset>
                      </wp:positionV>
                      <wp:extent cx="1543685" cy="635"/>
                      <wp:effectExtent l="0" t="0" r="0" b="9525"/>
                      <wp:wrapSquare wrapText="bothSides"/>
                      <wp:docPr id="1" name="Zone de texte 1"/>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2F6F95E3" w14:textId="029D2D61" w:rsidR="001342EC" w:rsidRPr="003F1171" w:rsidRDefault="001342EC" w:rsidP="001342EC">
                                  <w:pPr>
                                    <w:pStyle w:val="Lgende"/>
                                    <w:rPr>
                                      <w:noProof/>
                                      <w:sz w:val="24"/>
                                      <w:szCs w:val="24"/>
                                    </w:rPr>
                                  </w:pPr>
                                  <w:r>
                                    <w:t xml:space="preserve">Figure </w:t>
                                  </w:r>
                                  <w:r w:rsidR="00A51C62">
                                    <w:fldChar w:fldCharType="begin"/>
                                  </w:r>
                                  <w:r w:rsidR="00A51C62">
                                    <w:instrText xml:space="preserve"> SEQ Figure \* ARABIC </w:instrText>
                                  </w:r>
                                  <w:r w:rsidR="00A51C62">
                                    <w:fldChar w:fldCharType="separate"/>
                                  </w:r>
                                  <w:r w:rsidR="00C90DF5">
                                    <w:rPr>
                                      <w:noProof/>
                                    </w:rPr>
                                    <w:t>1</w:t>
                                  </w:r>
                                  <w:r w:rsidR="00A51C6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A7F4735" id="_x0000_t202" coordsize="21600,21600" o:spt="202" path="m,l,21600r21600,l21600,xe">
                      <v:stroke joinstyle="miter"/>
                      <v:path gradientshapeok="t" o:connecttype="rect"/>
                    </v:shapetype>
                    <v:shape id="Zone de texte 1" o:spid="_x0000_s1026" type="#_x0000_t202" style="position:absolute;left:0;text-align:left;margin-left:357.5pt;margin-top:22.8pt;width:121.5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" stroked="f">
                      <v:textbox style="mso-fit-shape-to-text:t" inset="0,0,0,0">
                        <w:txbxContent>
                          <w:p w14:paraId="2F6F95E3" w14:textId="029D2D61" w:rsidR="001342EC" w:rsidRPr="003F1171" w:rsidRDefault="001342EC" w:rsidP="001342EC">
                            <w:pPr>
                              <w:pStyle w:val="Lgende"/>
                              <w:rPr>
                                <w:noProof/>
                                <w:sz w:val="24"/>
                                <w:szCs w:val="24"/>
                              </w:rPr>
                            </w:pPr>
                            <w:r>
                              <w:t xml:space="preserve">Figure </w:t>
                            </w:r>
                            <w:fldSimple w:instr=" SEQ Figure \* ARABIC ">
                              <w:r w:rsidR="00C90DF5">
                                <w:rPr>
                                  <w:noProof/>
                                </w:rPr>
                                <w:t>1</w:t>
                              </w:r>
                            </w:fldSimple>
                          </w:p>
                        </w:txbxContent>
                      </v:textbox>
                      <w10:wrap type="square"/>
                    </v:shape>
                  </w:pict>
                </mc:Fallback>
              </mc:AlternateContent>
            </w:r>
            <w:r w:rsidR="00360F5E">
              <w:t>Après cette conversion j’ai importé les feuilles de calcul dans mon projet.</w:t>
            </w:r>
            <w:r>
              <w:t xml:space="preserve"> </w:t>
            </w:r>
            <w:r w:rsidR="00360F5E">
              <w:t>Le graphe de départ est celui présenté ci-contre</w:t>
            </w:r>
            <w:r w:rsidR="001342EC">
              <w:t xml:space="preserve"> (Figure 1)</w:t>
            </w:r>
            <w:r w:rsidR="00360F5E">
              <w:t>.</w:t>
            </w:r>
          </w:p>
          <w:p w14:paraId="4D875532" w14:textId="2998667D" w:rsidR="00C90DF5" w:rsidRDefault="00C90DF5" w:rsidP="00360F5E">
            <w:pPr>
              <w:jc w:val="both"/>
            </w:pPr>
          </w:p>
          <w:p w14:paraId="56A09922" w14:textId="77777777" w:rsidR="006C603C" w:rsidRDefault="006C603C" w:rsidP="00360F5E">
            <w:pPr>
              <w:jc w:val="both"/>
            </w:pPr>
          </w:p>
          <w:p w14:paraId="263CF81B" w14:textId="1AC332FA" w:rsidR="00360F5E" w:rsidRDefault="00C90DF5" w:rsidP="00360F5E">
            <w:pPr>
              <w:jc w:val="both"/>
            </w:pPr>
            <w:r>
              <w:rPr>
                <w:noProof/>
              </w:rPr>
              <mc:AlternateContent>
                <mc:Choice Requires="wpg">
                  <w:drawing>
                    <wp:anchor distT="0" distB="0" distL="114300" distR="114300" simplePos="0" relativeHeight="251667456" behindDoc="0" locked="0" layoutInCell="1" allowOverlap="1" wp14:anchorId="47D003C3" wp14:editId="58B6DDFD">
                      <wp:simplePos x="0" y="0"/>
                      <wp:positionH relativeFrom="column">
                        <wp:posOffset>-70485</wp:posOffset>
                      </wp:positionH>
                      <wp:positionV relativeFrom="paragraph">
                        <wp:posOffset>260985</wp:posOffset>
                      </wp:positionV>
                      <wp:extent cx="1946910" cy="1337310"/>
                      <wp:effectExtent l="0" t="0" r="0" b="0"/>
                      <wp:wrapSquare wrapText="bothSides"/>
                      <wp:docPr id="32" name="Groupe 32"/>
                      <wp:cNvGraphicFramePr/>
                      <a:graphic xmlns:a="http://schemas.openxmlformats.org/drawingml/2006/main">
                        <a:graphicData uri="http://schemas.microsoft.com/office/word/2010/wordprocessingGroup">
                          <wpg:wgp>
                            <wpg:cNvGrpSpPr/>
                            <wpg:grpSpPr>
                              <a:xfrm>
                                <a:off x="0" y="0"/>
                                <a:ext cx="1946910" cy="1337310"/>
                                <a:chOff x="0" y="0"/>
                                <a:chExt cx="1946910" cy="1337830"/>
                              </a:xfrm>
                            </wpg:grpSpPr>
                            <pic:pic xmlns:pic="http://schemas.openxmlformats.org/drawingml/2006/picture">
                              <pic:nvPicPr>
                                <pic:cNvPr id="11" name="Image 11"/>
                                <pic:cNvPicPr>
                                  <a:picLocks noChangeAspect="1"/>
                                </pic:cNvPicPr>
                              </pic:nvPicPr>
                              <pic:blipFill rotWithShape="1">
                                <a:blip r:embed="rId15" cstate="print">
                                  <a:extLst>
                                    <a:ext uri="{28A0092B-C50C-407E-A947-70E740481C1C}">
                                      <a14:useLocalDpi xmlns:a14="http://schemas.microsoft.com/office/drawing/2010/main" val="0"/>
                                    </a:ext>
                                  </a:extLst>
                                </a:blip>
                                <a:srcRect l="6287" t="21089" b="6791"/>
                                <a:stretch/>
                              </pic:blipFill>
                              <pic:spPr bwMode="auto">
                                <a:xfrm>
                                  <a:off x="0" y="0"/>
                                  <a:ext cx="1946910" cy="1258570"/>
                                </a:xfrm>
                                <a:prstGeom prst="rect">
                                  <a:avLst/>
                                </a:prstGeom>
                                <a:noFill/>
                                <a:ln>
                                  <a:noFill/>
                                </a:ln>
                                <a:extLst>
                                  <a:ext uri="{53640926-AAD7-44D8-BBD7-CCE9431645EC}">
                                    <a14:shadowObscured xmlns:a14="http://schemas.microsoft.com/office/drawing/2010/main"/>
                                  </a:ext>
                                </a:extLst>
                              </pic:spPr>
                            </pic:pic>
                            <wps:wsp>
                              <wps:cNvPr id="12" name="Zone de texte 12"/>
                              <wps:cNvSpPr txBox="1"/>
                              <wps:spPr>
                                <a:xfrm>
                                  <a:off x="0" y="1080655"/>
                                  <a:ext cx="1946910" cy="257175"/>
                                </a:xfrm>
                                <a:prstGeom prst="rect">
                                  <a:avLst/>
                                </a:prstGeom>
                                <a:solidFill>
                                  <a:prstClr val="white"/>
                                </a:solidFill>
                                <a:ln>
                                  <a:noFill/>
                                </a:ln>
                              </wps:spPr>
                              <wps:txbx>
                                <w:txbxContent>
                                  <w:p w14:paraId="4D57962C" w14:textId="5F2F39B4" w:rsidR="001342EC" w:rsidRPr="000959A6" w:rsidRDefault="001342EC" w:rsidP="001342EC">
                                    <w:pPr>
                                      <w:pStyle w:val="Lgende"/>
                                      <w:rPr>
                                        <w:noProof/>
                                        <w:sz w:val="24"/>
                                        <w:szCs w:val="24"/>
                                      </w:rPr>
                                    </w:pPr>
                                    <w:r>
                                      <w:t xml:space="preserve">Figure </w:t>
                                    </w:r>
                                    <w:r w:rsidR="00A51C62">
                                      <w:fldChar w:fldCharType="begin"/>
                                    </w:r>
                                    <w:r w:rsidR="00A51C62">
                                      <w:instrText xml:space="preserve"> SEQ Figure \* ARABIC </w:instrText>
                                    </w:r>
                                    <w:r w:rsidR="00A51C62">
                                      <w:fldChar w:fldCharType="separate"/>
                                    </w:r>
                                    <w:r w:rsidR="00C90DF5">
                                      <w:rPr>
                                        <w:noProof/>
                                      </w:rPr>
                                      <w:t>2</w:t>
                                    </w:r>
                                    <w:r w:rsidR="00A51C6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D003C3" id="Groupe 32" o:spid="_x0000_s1027" style="position:absolute;left:0;text-align:left;margin-left:-5.55pt;margin-top:20.55pt;width:153.3pt;height:105.3pt;z-index:251667456;mso-width-relative:margin;mso-height-relative:margin" coordsize="19469,13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8" type="#_x0000_t75" style="position:absolute;width:19469;height:1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">
                        <v:imagedata r:id="rId16" o:title="" croptop="13821f" cropbottom="4451f" cropleft="4120f"/>
                      </v:shape>
                      <v:shape id="Zone de texte 12" o:spid="_x0000_s1029" type="#_x0000_t202" style="position:absolute;top:10806;width:1946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D57962C" w14:textId="5F2F39B4" w:rsidR="001342EC" w:rsidRPr="000959A6" w:rsidRDefault="001342EC" w:rsidP="001342EC">
                              <w:pPr>
                                <w:pStyle w:val="Lgende"/>
                                <w:rPr>
                                  <w:noProof/>
                                  <w:sz w:val="24"/>
                                  <w:szCs w:val="24"/>
                                </w:rPr>
                              </w:pPr>
                              <w:r>
                                <w:t xml:space="preserve">Figure </w:t>
                              </w:r>
                              <w:fldSimple w:instr=" SEQ Figure \* ARABIC ">
                                <w:r w:rsidR="00C90DF5">
                                  <w:rPr>
                                    <w:noProof/>
                                  </w:rPr>
                                  <w:t>2</w:t>
                                </w:r>
                              </w:fldSimple>
                            </w:p>
                          </w:txbxContent>
                        </v:textbox>
                      </v:shape>
                      <w10:wrap type="square"/>
                    </v:group>
                  </w:pict>
                </mc:Fallback>
              </mc:AlternateContent>
            </w:r>
            <w:r w:rsidR="00360F5E">
              <w:t xml:space="preserve">Je commencerais par lui appliquer un algorithme de spatialisation « Force Atlas », pour mieux répartir l’affichage des données </w:t>
            </w:r>
            <w:r w:rsidR="001342EC">
              <w:t>(cf. Figure 2)</w:t>
            </w:r>
            <w:r w:rsidR="00360F5E">
              <w:t>.</w:t>
            </w:r>
          </w:p>
          <w:p w14:paraId="0DD8A4E3" w14:textId="4C66D5F2" w:rsidR="00360F5E" w:rsidRDefault="00360F5E" w:rsidP="00360F5E">
            <w:pPr>
              <w:jc w:val="both"/>
            </w:pPr>
          </w:p>
          <w:p w14:paraId="148924DC" w14:textId="5BB073F9" w:rsidR="00360F5E" w:rsidRDefault="00360F5E" w:rsidP="00360F5E">
            <w:pPr>
              <w:jc w:val="both"/>
            </w:pPr>
            <w:r>
              <w:t>Je continuerais en appliquant des couleurs sur les nœuds pour mieux les identifier. Tout d’abord, en me basant sur la valeur</w:t>
            </w:r>
            <w:r w:rsidR="001342EC">
              <w:t xml:space="preserve"> intégrée au fichier de données (cf. Figure 3).</w:t>
            </w:r>
          </w:p>
          <w:p w14:paraId="4A10AC6F" w14:textId="487F132C" w:rsidR="001342EC" w:rsidRDefault="001342EC" w:rsidP="00360F5E">
            <w:pPr>
              <w:jc w:val="both"/>
            </w:pPr>
            <w:r>
              <w:t>Puis après avoir appliqué l’algorithme du plus court chemin aux liens, j’utiliserais les données issues de cet algorithme pour appliquer les nouvelles couleurs (cf. Figure 4).</w:t>
            </w:r>
          </w:p>
          <w:p w14:paraId="431E3D1D" w14:textId="7A1B48CA" w:rsidR="001342EC" w:rsidRDefault="001342EC" w:rsidP="00360F5E">
            <w:pPr>
              <w:jc w:val="both"/>
            </w:pPr>
          </w:p>
          <w:p w14:paraId="4D90AA18" w14:textId="0E828A2D" w:rsidR="001342EC" w:rsidRDefault="0074664D" w:rsidP="001342EC">
            <w:pPr>
              <w:keepNext/>
              <w:jc w:val="both"/>
            </w:pPr>
            <w:r>
              <w:rPr>
                <w:noProof/>
              </w:rPr>
              <mc:AlternateContent>
                <mc:Choice Requires="wpg">
                  <w:drawing>
                    <wp:anchor distT="0" distB="0" distL="114300" distR="114300" simplePos="0" relativeHeight="251682816" behindDoc="0" locked="0" layoutInCell="1" allowOverlap="1" wp14:anchorId="6087115C" wp14:editId="7A6F0AF3">
                      <wp:simplePos x="0" y="0"/>
                      <wp:positionH relativeFrom="column">
                        <wp:posOffset>4327525</wp:posOffset>
                      </wp:positionH>
                      <wp:positionV relativeFrom="paragraph">
                        <wp:posOffset>62865</wp:posOffset>
                      </wp:positionV>
                      <wp:extent cx="1860550" cy="1606550"/>
                      <wp:effectExtent l="0" t="0" r="6350" b="0"/>
                      <wp:wrapSquare wrapText="bothSides"/>
                      <wp:docPr id="25" name="Groupe 25"/>
                      <wp:cNvGraphicFramePr/>
                      <a:graphic xmlns:a="http://schemas.openxmlformats.org/drawingml/2006/main">
                        <a:graphicData uri="http://schemas.microsoft.com/office/word/2010/wordprocessingGroup">
                          <wpg:wgp>
                            <wpg:cNvGrpSpPr/>
                            <wpg:grpSpPr>
                              <a:xfrm>
                                <a:off x="0" y="0"/>
                                <a:ext cx="1860550" cy="1606550"/>
                                <a:chOff x="118752" y="249410"/>
                                <a:chExt cx="1861178" cy="1607203"/>
                              </a:xfrm>
                            </wpg:grpSpPr>
                            <pic:pic xmlns:pic="http://schemas.openxmlformats.org/drawingml/2006/picture">
                              <pic:nvPicPr>
                                <pic:cNvPr id="22" name="Image 22"/>
                                <pic:cNvPicPr>
                                  <a:picLocks noChangeAspect="1"/>
                                </pic:cNvPicPr>
                              </pic:nvPicPr>
                              <pic:blipFill rotWithShape="1">
                                <a:blip r:embed="rId17" cstate="print">
                                  <a:extLst>
                                    <a:ext uri="{28A0092B-C50C-407E-A947-70E740481C1C}">
                                      <a14:useLocalDpi xmlns:a14="http://schemas.microsoft.com/office/drawing/2010/main" val="0"/>
                                    </a:ext>
                                  </a:extLst>
                                </a:blip>
                                <a:srcRect l="5998" t="15755"/>
                                <a:stretch/>
                              </pic:blipFill>
                              <pic:spPr bwMode="auto">
                                <a:xfrm>
                                  <a:off x="118752" y="249410"/>
                                  <a:ext cx="1861177" cy="1333643"/>
                                </a:xfrm>
                                <a:prstGeom prst="rect">
                                  <a:avLst/>
                                </a:prstGeom>
                                <a:noFill/>
                                <a:ln>
                                  <a:noFill/>
                                </a:ln>
                              </pic:spPr>
                            </pic:pic>
                            <wps:wsp>
                              <wps:cNvPr id="24" name="Zone de texte 24"/>
                              <wps:cNvSpPr txBox="1"/>
                              <wps:spPr>
                                <a:xfrm>
                                  <a:off x="118752" y="1583054"/>
                                  <a:ext cx="1861178" cy="273559"/>
                                </a:xfrm>
                                <a:prstGeom prst="rect">
                                  <a:avLst/>
                                </a:prstGeom>
                                <a:solidFill>
                                  <a:prstClr val="white"/>
                                </a:solidFill>
                                <a:ln>
                                  <a:noFill/>
                                </a:ln>
                              </wps:spPr>
                              <wps:txbx>
                                <w:txbxContent>
                                  <w:p w14:paraId="1F616C3A" w14:textId="6CCFC65E" w:rsidR="0074664D" w:rsidRPr="006B0F8C" w:rsidRDefault="0074664D" w:rsidP="0074664D">
                                    <w:pPr>
                                      <w:pStyle w:val="Lgende"/>
                                      <w:rPr>
                                        <w:noProof/>
                                        <w:color w:val="5E5E5E" w:themeColor="text1"/>
                                        <w:sz w:val="26"/>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87115C" id="Groupe 25" o:spid="_x0000_s1030" style="position:absolute;left:0;text-align:left;margin-left:340.75pt;margin-top:4.95pt;width:146.5pt;height:126.5pt;z-index:251682816;mso-width-relative:margin;mso-height-relative:margin" coordorigin="1187,2494" coordsize="18611,16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">
                      <v:shape id="Image 22" o:spid="_x0000_s1031" type="#_x0000_t75" style="position:absolute;left:1187;top:2494;width:18612;height:1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">
                        <v:imagedata r:id="rId18" o:title="" croptop="10325f" cropleft="3931f"/>
                      </v:shape>
                      <v:shape id="Zone de texte 24" o:spid="_x0000_s1032" type="#_x0000_t202" style="position:absolute;left:1187;top:15830;width:18612;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F616C3A" w14:textId="6CCFC65E" w:rsidR="0074664D" w:rsidRPr="006B0F8C" w:rsidRDefault="0074664D" w:rsidP="0074664D">
                              <w:pPr>
                                <w:pStyle w:val="Lgende"/>
                                <w:rPr>
                                  <w:noProof/>
                                  <w:color w:val="5E5E5E" w:themeColor="text1"/>
                                  <w:sz w:val="26"/>
                                  <w:szCs w:val="24"/>
                                </w:rPr>
                              </w:pPr>
                              <w:r>
                                <w:t>Figure 5</w:t>
                              </w:r>
                            </w:p>
                          </w:txbxContent>
                        </v:textbox>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1119ECB4" wp14:editId="1103F687">
                      <wp:simplePos x="0" y="0"/>
                      <wp:positionH relativeFrom="column">
                        <wp:posOffset>2120265</wp:posOffset>
                      </wp:positionH>
                      <wp:positionV relativeFrom="paragraph">
                        <wp:posOffset>76835</wp:posOffset>
                      </wp:positionV>
                      <wp:extent cx="1993265" cy="1598930"/>
                      <wp:effectExtent l="0" t="0" r="6985" b="1270"/>
                      <wp:wrapNone/>
                      <wp:docPr id="20" name="Groupe 20"/>
                      <wp:cNvGraphicFramePr/>
                      <a:graphic xmlns:a="http://schemas.openxmlformats.org/drawingml/2006/main">
                        <a:graphicData uri="http://schemas.microsoft.com/office/word/2010/wordprocessingGroup">
                          <wpg:wgp>
                            <wpg:cNvGrpSpPr/>
                            <wpg:grpSpPr>
                              <a:xfrm>
                                <a:off x="0" y="0"/>
                                <a:ext cx="1993265" cy="1598930"/>
                                <a:chOff x="2505693" y="0"/>
                                <a:chExt cx="1993900" cy="1599825"/>
                              </a:xfrm>
                            </wpg:grpSpPr>
                            <pic:pic xmlns:pic="http://schemas.openxmlformats.org/drawingml/2006/picture">
                              <pic:nvPicPr>
                                <pic:cNvPr id="15" name="Image 15"/>
                                <pic:cNvPicPr>
                                  <a:picLocks noChangeAspect="1"/>
                                </pic:cNvPicPr>
                              </pic:nvPicPr>
                              <pic:blipFill rotWithShape="1">
                                <a:blip r:embed="rId19" cstate="print">
                                  <a:extLst>
                                    <a:ext uri="{28A0092B-C50C-407E-A947-70E740481C1C}">
                                      <a14:useLocalDpi xmlns:a14="http://schemas.microsoft.com/office/drawing/2010/main" val="0"/>
                                    </a:ext>
                                  </a:extLst>
                                </a:blip>
                                <a:srcRect l="7184" t="22515"/>
                                <a:stretch/>
                              </pic:blipFill>
                              <pic:spPr bwMode="auto">
                                <a:xfrm>
                                  <a:off x="2505693" y="0"/>
                                  <a:ext cx="1993900" cy="1348105"/>
                                </a:xfrm>
                                <a:prstGeom prst="rect">
                                  <a:avLst/>
                                </a:prstGeom>
                                <a:noFill/>
                                <a:ln>
                                  <a:noFill/>
                                </a:ln>
                                <a:extLst>
                                  <a:ext uri="{53640926-AAD7-44D8-BBD7-CCE9431645EC}">
                                    <a14:shadowObscured xmlns:a14="http://schemas.microsoft.com/office/drawing/2010/main"/>
                                  </a:ext>
                                </a:extLst>
                              </pic:spPr>
                            </pic:pic>
                            <wps:wsp>
                              <wps:cNvPr id="19" name="Zone de texte 19"/>
                              <wps:cNvSpPr txBox="1"/>
                              <wps:spPr>
                                <a:xfrm>
                                  <a:off x="2505693" y="1341908"/>
                                  <a:ext cx="1993610" cy="257917"/>
                                </a:xfrm>
                                <a:prstGeom prst="rect">
                                  <a:avLst/>
                                </a:prstGeom>
                                <a:solidFill>
                                  <a:prstClr val="white"/>
                                </a:solidFill>
                                <a:ln>
                                  <a:noFill/>
                                </a:ln>
                              </wps:spPr>
                              <wps:txbx>
                                <w:txbxContent>
                                  <w:p w14:paraId="655F065D" w14:textId="77F16250" w:rsidR="001342EC" w:rsidRPr="0084565B" w:rsidRDefault="001342EC" w:rsidP="001342EC">
                                    <w:pPr>
                                      <w:pStyle w:val="Lgende"/>
                                      <w:rPr>
                                        <w:noProof/>
                                        <w:sz w:val="24"/>
                                        <w:szCs w:val="24"/>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19ECB4" id="Groupe 20" o:spid="_x0000_s1033" style="position:absolute;left:0;text-align:left;margin-left:166.95pt;margin-top:6.05pt;width:156.95pt;height:125.9pt;z-index:251678720;mso-width-relative:margin;mso-height-relative:margin" coordorigin="25056" coordsize="19939,1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34" type="#_x0000_t75" style="position:absolute;left:25056;width:19939;height:13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">
                        <v:imagedata r:id="rId20" o:title="" croptop="14755f" cropleft="4708f"/>
                      </v:shape>
                      <v:shapetype id="_x0000_t202" coordsize="21600,21600" o:spt="202" path="m,l,21600r21600,l21600,xe">
                        <v:stroke joinstyle="miter"/>
                        <v:path gradientshapeok="t" o:connecttype="rect"/>
                      </v:shapetype>
                      <v:shape id="Zone de texte 19" o:spid="_x0000_s1035" type="#_x0000_t202" style="position:absolute;left:25056;top:13419;width:19937;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55F065D" w14:textId="77F16250" w:rsidR="001342EC" w:rsidRPr="0084565B" w:rsidRDefault="001342EC" w:rsidP="001342EC">
                              <w:pPr>
                                <w:pStyle w:val="Lgende"/>
                                <w:rPr>
                                  <w:noProof/>
                                  <w:sz w:val="24"/>
                                  <w:szCs w:val="24"/>
                                </w:rPr>
                              </w:pPr>
                              <w:r>
                                <w:t>Figure 4</w:t>
                              </w:r>
                            </w:p>
                          </w:txbxContent>
                        </v:textbox>
                      </v:shape>
                    </v:group>
                  </w:pict>
                </mc:Fallback>
              </mc:AlternateContent>
            </w:r>
            <w:r w:rsidR="001342EC">
              <w:rPr>
                <w:noProof/>
              </w:rPr>
              <w:drawing>
                <wp:anchor distT="0" distB="0" distL="114300" distR="114300" simplePos="0" relativeHeight="251673600" behindDoc="0" locked="0" layoutInCell="1" allowOverlap="1" wp14:anchorId="5E91DC7C" wp14:editId="60156265">
                  <wp:simplePos x="0" y="0"/>
                  <wp:positionH relativeFrom="column">
                    <wp:posOffset>-3874770</wp:posOffset>
                  </wp:positionH>
                  <wp:positionV relativeFrom="paragraph">
                    <wp:posOffset>71120</wp:posOffset>
                  </wp:positionV>
                  <wp:extent cx="2051685" cy="1353185"/>
                  <wp:effectExtent l="0" t="0" r="571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74" t="27033" r="-22" b="11309"/>
                          <a:stretch/>
                        </pic:blipFill>
                        <pic:spPr bwMode="auto">
                          <a:xfrm>
                            <a:off x="0" y="0"/>
                            <a:ext cx="2051685" cy="1353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CFC0B" w14:textId="07E59B46" w:rsidR="00AB4A7C" w:rsidRDefault="00AB4A7C" w:rsidP="003E3652">
            <w:pPr>
              <w:pStyle w:val="Texte"/>
              <w:jc w:val="both"/>
            </w:pPr>
          </w:p>
          <w:p w14:paraId="4329AFA9" w14:textId="5371BE60" w:rsidR="00AB4A7C" w:rsidRDefault="00AB4A7C" w:rsidP="003E3652">
            <w:pPr>
              <w:pStyle w:val="Texte"/>
              <w:jc w:val="both"/>
            </w:pPr>
          </w:p>
          <w:p w14:paraId="42A71162" w14:textId="38AA0328" w:rsidR="001342EC" w:rsidRDefault="001342EC" w:rsidP="003E3652">
            <w:pPr>
              <w:pStyle w:val="Texte"/>
              <w:jc w:val="both"/>
              <w:rPr>
                <w:rStyle w:val="Accentuation"/>
                <w:iCs w:val="0"/>
                <w:noProof/>
                <w:color w:val="5E5E5E" w:themeColor="text1"/>
              </w:rPr>
            </w:pPr>
          </w:p>
          <w:p w14:paraId="63F79833" w14:textId="508D5BEC" w:rsidR="001342EC" w:rsidRDefault="001342EC" w:rsidP="003E3652">
            <w:pPr>
              <w:pStyle w:val="Texte"/>
              <w:jc w:val="both"/>
              <w:rPr>
                <w:rStyle w:val="Accentuation"/>
                <w:iCs w:val="0"/>
                <w:noProof/>
                <w:color w:val="5E5E5E" w:themeColor="text1"/>
              </w:rPr>
            </w:pPr>
          </w:p>
          <w:p w14:paraId="2DBC5BDD" w14:textId="6D93A321" w:rsidR="001342EC" w:rsidRDefault="001342EC" w:rsidP="003E3652">
            <w:pPr>
              <w:pStyle w:val="Texte"/>
              <w:jc w:val="both"/>
              <w:rPr>
                <w:rStyle w:val="Accentuation"/>
                <w:iCs w:val="0"/>
                <w:noProof/>
                <w:color w:val="5E5E5E" w:themeColor="text1"/>
              </w:rPr>
            </w:pPr>
          </w:p>
          <w:p w14:paraId="29065B0D" w14:textId="0E252431" w:rsidR="001342EC" w:rsidRDefault="001342EC" w:rsidP="003E3652">
            <w:pPr>
              <w:pStyle w:val="Texte"/>
              <w:jc w:val="both"/>
              <w:rPr>
                <w:rStyle w:val="Accentuation"/>
                <w:iCs w:val="0"/>
                <w:noProof/>
                <w:color w:val="5E5E5E" w:themeColor="text1"/>
              </w:rPr>
            </w:pPr>
          </w:p>
          <w:p w14:paraId="6B75F1D2" w14:textId="645521D0" w:rsidR="001342EC" w:rsidRDefault="001342EC" w:rsidP="003E3652">
            <w:pPr>
              <w:pStyle w:val="Texte"/>
              <w:jc w:val="both"/>
              <w:rPr>
                <w:rStyle w:val="Accentuation"/>
                <w:iCs w:val="0"/>
                <w:noProof/>
                <w:color w:val="5E5E5E" w:themeColor="text1"/>
              </w:rPr>
            </w:pPr>
            <w:r>
              <w:rPr>
                <w:noProof/>
              </w:rPr>
              <mc:AlternateContent>
                <mc:Choice Requires="wps">
                  <w:drawing>
                    <wp:anchor distT="0" distB="0" distL="114300" distR="114300" simplePos="0" relativeHeight="251675648" behindDoc="0" locked="0" layoutInCell="1" allowOverlap="1" wp14:anchorId="0B1E6C70" wp14:editId="2F6CB63A">
                      <wp:simplePos x="0" y="0"/>
                      <wp:positionH relativeFrom="column">
                        <wp:posOffset>-1958975</wp:posOffset>
                      </wp:positionH>
                      <wp:positionV relativeFrom="paragraph">
                        <wp:posOffset>120650</wp:posOffset>
                      </wp:positionV>
                      <wp:extent cx="205168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28DD542F" w14:textId="61A04116" w:rsidR="001342EC" w:rsidRPr="0057272F" w:rsidRDefault="001342EC" w:rsidP="001342EC">
                                  <w:pPr>
                                    <w:pStyle w:val="Lgende"/>
                                    <w:rPr>
                                      <w:noProof/>
                                      <w:sz w:val="24"/>
                                      <w:szCs w:val="24"/>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1E6C70" id="Zone de texte 18" o:spid="_x0000_s1036" type="#_x0000_t202" style="position:absolute;left:0;text-align:left;margin-left:-154.25pt;margin-top:9.5pt;width:161.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5JSNAIAAGsEAAAOAAAAZHJzL2Uyb0RvYy54bWysVMFu2zAMvQ/YPwi6L06yJSi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" stroked="f">
                      <v:textbox style="mso-fit-shape-to-text:t" inset="0,0,0,0">
                        <w:txbxContent>
                          <w:p w14:paraId="28DD542F" w14:textId="61A04116" w:rsidR="001342EC" w:rsidRPr="0057272F" w:rsidRDefault="001342EC" w:rsidP="001342EC">
                            <w:pPr>
                              <w:pStyle w:val="Lgende"/>
                              <w:rPr>
                                <w:noProof/>
                                <w:sz w:val="24"/>
                                <w:szCs w:val="24"/>
                              </w:rPr>
                            </w:pPr>
                            <w:r>
                              <w:t>Figure 3</w:t>
                            </w:r>
                          </w:p>
                        </w:txbxContent>
                      </v:textbox>
                      <w10:wrap type="square"/>
                    </v:shape>
                  </w:pict>
                </mc:Fallback>
              </mc:AlternateContent>
            </w:r>
          </w:p>
          <w:p w14:paraId="554E0824" w14:textId="7081ADEB" w:rsidR="001342EC" w:rsidRDefault="001342EC" w:rsidP="003E3652">
            <w:pPr>
              <w:pStyle w:val="Texte"/>
              <w:jc w:val="both"/>
              <w:rPr>
                <w:rStyle w:val="Accentuation"/>
                <w:iCs w:val="0"/>
                <w:noProof/>
                <w:color w:val="5E5E5E" w:themeColor="text1"/>
              </w:rPr>
            </w:pPr>
          </w:p>
          <w:p w14:paraId="35366B46" w14:textId="7C0F020B" w:rsidR="001342EC" w:rsidRDefault="001342EC" w:rsidP="003E3652">
            <w:pPr>
              <w:pStyle w:val="Texte"/>
              <w:jc w:val="both"/>
              <w:rPr>
                <w:rStyle w:val="Accentuation"/>
                <w:iCs w:val="0"/>
                <w:noProof/>
                <w:color w:val="5E5E5E" w:themeColor="text1"/>
              </w:rPr>
            </w:pPr>
          </w:p>
          <w:p w14:paraId="346E18A5" w14:textId="7863891C" w:rsidR="001342EC" w:rsidRDefault="0074664D" w:rsidP="0074664D">
            <w:pPr>
              <w:jc w:val="both"/>
              <w:rPr>
                <w:rStyle w:val="Accentuation"/>
                <w:iCs w:val="0"/>
                <w:noProof/>
                <w:color w:val="5E5E5E" w:themeColor="text1"/>
              </w:rPr>
            </w:pPr>
            <w:r>
              <w:rPr>
                <w:rStyle w:val="Accentuation"/>
                <w:iCs w:val="0"/>
                <w:noProof/>
                <w:color w:val="5E5E5E" w:themeColor="text1"/>
              </w:rPr>
              <w:t>Ensuite, j’ai appliqué un classement par taille des sommets</w:t>
            </w:r>
            <w:r w:rsidR="000029CF">
              <w:rPr>
                <w:rStyle w:val="Accentuation"/>
                <w:iCs w:val="0"/>
                <w:noProof/>
                <w:color w:val="5E5E5E" w:themeColor="text1"/>
              </w:rPr>
              <w:t xml:space="preserve"> (cf. Figure 5). Le classement par degré correspond au nombre de relations qu’a un personnage (c’est la somme des arêtes d’un nœud), utiliser la couleur et la taille permet ainsi de mettre en évidence les membres importants du réseau</w:t>
            </w:r>
            <w:r>
              <w:rPr>
                <w:rStyle w:val="Accentuation"/>
                <w:iCs w:val="0"/>
                <w:noProof/>
                <w:color w:val="5E5E5E" w:themeColor="text1"/>
              </w:rPr>
              <w:t>. J’ai ajouté à la spatialisation la notion d’ajustement par taille ainsi que l’affichage des noms des nœuds avant de procéder à la détection des communautés.</w:t>
            </w:r>
          </w:p>
          <w:p w14:paraId="2FE06744" w14:textId="6A1F9161" w:rsidR="0074664D" w:rsidRDefault="0074664D" w:rsidP="0074664D">
            <w:pPr>
              <w:jc w:val="both"/>
              <w:rPr>
                <w:rStyle w:val="Accentuation"/>
                <w:iCs w:val="0"/>
                <w:noProof/>
                <w:color w:val="5E5E5E" w:themeColor="text1"/>
              </w:rPr>
            </w:pPr>
          </w:p>
          <w:p w14:paraId="794F51A4" w14:textId="42ECC648" w:rsidR="0074664D" w:rsidRDefault="0074664D" w:rsidP="0074664D">
            <w:pPr>
              <w:jc w:val="both"/>
              <w:rPr>
                <w:rStyle w:val="Accentuation"/>
                <w:iCs w:val="0"/>
                <w:noProof/>
                <w:color w:val="5E5E5E" w:themeColor="text1"/>
              </w:rPr>
            </w:pPr>
            <w:r>
              <w:rPr>
                <w:rStyle w:val="Accentuation"/>
                <w:iCs w:val="0"/>
                <w:noProof/>
                <w:color w:val="5E5E5E" w:themeColor="text1"/>
              </w:rPr>
              <w:t>En appliquant l’algorithme de modularité, il est détecté 4 communautés (comme lors de notre script sous Python). Pour les rendre visibles, j’ai ainsi modifié les couleurs des nœuds en fonction de leur appartenance à l’une ou l’autre des communautés (cf. Figure 6).</w:t>
            </w:r>
          </w:p>
          <w:p w14:paraId="409F439E" w14:textId="3C3DF95F" w:rsidR="0074664D" w:rsidRDefault="0074664D" w:rsidP="0074664D">
            <w:pPr>
              <w:jc w:val="both"/>
              <w:rPr>
                <w:rStyle w:val="Accentuation"/>
                <w:iCs w:val="0"/>
                <w:noProof/>
                <w:color w:val="5E5E5E" w:themeColor="text1"/>
              </w:rPr>
            </w:pPr>
          </w:p>
          <w:p w14:paraId="6824425F" w14:textId="0B2247EF" w:rsidR="00C90DF5" w:rsidRDefault="00C90DF5" w:rsidP="001272AC">
            <w:pPr>
              <w:jc w:val="both"/>
              <w:rPr>
                <w:rStyle w:val="Accentuation"/>
                <w:iCs w:val="0"/>
                <w:noProof/>
                <w:color w:val="5E5E5E" w:themeColor="text1"/>
              </w:rPr>
            </w:pPr>
            <w:r>
              <w:rPr>
                <w:rStyle w:val="Accentuation"/>
                <w:iCs w:val="0"/>
                <w:noProof/>
                <w:color w:val="5E5E5E" w:themeColor="text1"/>
              </w:rPr>
              <w:t>Pour finir, suivant l’analyse proposé lors de mon travail sous Python, j’ai choisi de filtrer les nœuds dont la plage de degrés est inférieure à 2 (cf. Figure 7).</w:t>
            </w:r>
          </w:p>
          <w:p w14:paraId="11BF149F" w14:textId="50605908" w:rsidR="00C90DF5" w:rsidRDefault="00C90DF5" w:rsidP="001272AC">
            <w:pPr>
              <w:jc w:val="both"/>
              <w:rPr>
                <w:rStyle w:val="Accentuation"/>
                <w:iCs w:val="0"/>
                <w:noProof/>
                <w:color w:val="5E5E5E" w:themeColor="text1"/>
              </w:rPr>
            </w:pPr>
          </w:p>
          <w:p w14:paraId="61906184" w14:textId="02D34115" w:rsidR="006C603C" w:rsidRDefault="006C603C" w:rsidP="001272AC">
            <w:pPr>
              <w:jc w:val="both"/>
              <w:rPr>
                <w:rStyle w:val="Accentuation"/>
                <w:iCs w:val="0"/>
                <w:noProof/>
                <w:color w:val="5E5E5E" w:themeColor="text1"/>
              </w:rPr>
            </w:pPr>
            <w:r>
              <w:rPr>
                <w:noProof/>
                <w:color w:val="5E5E5E" w:themeColor="text1"/>
              </w:rPr>
              <w:lastRenderedPageBreak/>
              <mc:AlternateContent>
                <mc:Choice Requires="wpg">
                  <w:drawing>
                    <wp:anchor distT="0" distB="0" distL="114300" distR="114300" simplePos="0" relativeHeight="251686912" behindDoc="0" locked="0" layoutInCell="1" allowOverlap="1" wp14:anchorId="64841DF1" wp14:editId="70F31B91">
                      <wp:simplePos x="0" y="0"/>
                      <wp:positionH relativeFrom="column">
                        <wp:posOffset>-70485</wp:posOffset>
                      </wp:positionH>
                      <wp:positionV relativeFrom="paragraph">
                        <wp:posOffset>-1673860</wp:posOffset>
                      </wp:positionV>
                      <wp:extent cx="3027680" cy="2256155"/>
                      <wp:effectExtent l="0" t="0" r="1270" b="0"/>
                      <wp:wrapTopAndBottom/>
                      <wp:docPr id="28" name="Groupe 28"/>
                      <wp:cNvGraphicFramePr/>
                      <a:graphic xmlns:a="http://schemas.openxmlformats.org/drawingml/2006/main">
                        <a:graphicData uri="http://schemas.microsoft.com/office/word/2010/wordprocessingGroup">
                          <wpg:wgp>
                            <wpg:cNvGrpSpPr/>
                            <wpg:grpSpPr>
                              <a:xfrm>
                                <a:off x="0" y="0"/>
                                <a:ext cx="3027680" cy="2256155"/>
                                <a:chOff x="0" y="0"/>
                                <a:chExt cx="2849880" cy="2074100"/>
                              </a:xfrm>
                            </wpg:grpSpPr>
                            <pic:pic xmlns:pic="http://schemas.openxmlformats.org/drawingml/2006/picture">
                              <pic:nvPicPr>
                                <pic:cNvPr id="26" name="Image 26"/>
                                <pic:cNvPicPr>
                                  <a:picLocks noChangeAspect="1"/>
                                </pic:cNvPicPr>
                              </pic:nvPicPr>
                              <pic:blipFill rotWithShape="1">
                                <a:blip r:embed="rId22">
                                  <a:extLst>
                                    <a:ext uri="{28A0092B-C50C-407E-A947-70E740481C1C}">
                                      <a14:useLocalDpi xmlns:a14="http://schemas.microsoft.com/office/drawing/2010/main" val="0"/>
                                    </a:ext>
                                  </a:extLst>
                                </a:blip>
                                <a:srcRect l="7179" t="19435" r="5680" b="10028"/>
                                <a:stretch/>
                              </pic:blipFill>
                              <pic:spPr bwMode="auto">
                                <a:xfrm>
                                  <a:off x="0" y="0"/>
                                  <a:ext cx="2849880" cy="1821180"/>
                                </a:xfrm>
                                <a:prstGeom prst="rect">
                                  <a:avLst/>
                                </a:prstGeom>
                                <a:noFill/>
                                <a:ln>
                                  <a:noFill/>
                                </a:ln>
                                <a:extLst>
                                  <a:ext uri="{53640926-AAD7-44D8-BBD7-CCE9431645EC}">
                                    <a14:shadowObscured xmlns:a14="http://schemas.microsoft.com/office/drawing/2010/main"/>
                                  </a:ext>
                                </a:extLst>
                              </pic:spPr>
                            </pic:pic>
                            <wps:wsp>
                              <wps:cNvPr id="27" name="Zone de texte 27"/>
                              <wps:cNvSpPr txBox="1"/>
                              <wps:spPr>
                                <a:xfrm>
                                  <a:off x="0" y="1816925"/>
                                  <a:ext cx="2849880" cy="257175"/>
                                </a:xfrm>
                                <a:prstGeom prst="rect">
                                  <a:avLst/>
                                </a:prstGeom>
                                <a:solidFill>
                                  <a:prstClr val="white"/>
                                </a:solidFill>
                                <a:ln>
                                  <a:noFill/>
                                </a:ln>
                              </wps:spPr>
                              <wps:txbx>
                                <w:txbxContent>
                                  <w:p w14:paraId="394A1D2D" w14:textId="0A1E8ECC" w:rsidR="0074664D" w:rsidRPr="0077135F" w:rsidRDefault="0074664D" w:rsidP="0074664D">
                                    <w:pPr>
                                      <w:pStyle w:val="Lgende"/>
                                      <w:rPr>
                                        <w:noProof/>
                                        <w:color w:val="5E5E5E" w:themeColor="text1"/>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841DF1" id="Groupe 28" o:spid="_x0000_s1037" style="position:absolute;left:0;text-align:left;margin-left:-5.55pt;margin-top:-131.8pt;width:238.4pt;height:177.65pt;z-index:251686912;mso-width-relative:margin;mso-height-relative:margin" coordsize="28498,2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">
                      <v:shape id="Image 26" o:spid="_x0000_s1038" type="#_x0000_t75" style="position:absolute;width:28498;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">
                        <v:imagedata r:id="rId23" o:title="" croptop="12737f" cropbottom="6572f" cropleft="4705f" cropright="3722f"/>
                      </v:shape>
                      <v:shape id="Zone de texte 27" o:spid="_x0000_s1039" type="#_x0000_t202" style="position:absolute;top:18169;width:2849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94A1D2D" w14:textId="0A1E8ECC" w:rsidR="0074664D" w:rsidRPr="0077135F" w:rsidRDefault="0074664D" w:rsidP="0074664D">
                              <w:pPr>
                                <w:pStyle w:val="Lgende"/>
                                <w:rPr>
                                  <w:noProof/>
                                  <w:color w:val="5E5E5E" w:themeColor="text1"/>
                                  <w:sz w:val="24"/>
                                  <w:szCs w:val="24"/>
                                </w:rPr>
                              </w:pPr>
                              <w:r>
                                <w:t>Figure 6</w:t>
                              </w:r>
                            </w:p>
                          </w:txbxContent>
                        </v:textbox>
                      </v:shape>
                      <w10:wrap type="topAndBottom"/>
                    </v:group>
                  </w:pict>
                </mc:Fallback>
              </mc:AlternateContent>
            </w:r>
            <w:r>
              <w:rPr>
                <w:noProof/>
              </w:rPr>
              <mc:AlternateContent>
                <mc:Choice Requires="wpg">
                  <w:drawing>
                    <wp:anchor distT="0" distB="0" distL="114300" distR="114300" simplePos="0" relativeHeight="251691008" behindDoc="0" locked="0" layoutInCell="1" allowOverlap="1" wp14:anchorId="028DAA5A" wp14:editId="2F10CDB4">
                      <wp:simplePos x="0" y="0"/>
                      <wp:positionH relativeFrom="column">
                        <wp:posOffset>4067175</wp:posOffset>
                      </wp:positionH>
                      <wp:positionV relativeFrom="paragraph">
                        <wp:posOffset>-4871085</wp:posOffset>
                      </wp:positionV>
                      <wp:extent cx="2113280" cy="2612390"/>
                      <wp:effectExtent l="0" t="0" r="1270" b="0"/>
                      <wp:wrapTopAndBottom/>
                      <wp:docPr id="31" name="Groupe 31"/>
                      <wp:cNvGraphicFramePr/>
                      <a:graphic xmlns:a="http://schemas.openxmlformats.org/drawingml/2006/main">
                        <a:graphicData uri="http://schemas.microsoft.com/office/word/2010/wordprocessingGroup">
                          <wpg:wgp>
                            <wpg:cNvGrpSpPr/>
                            <wpg:grpSpPr>
                              <a:xfrm>
                                <a:off x="0" y="0"/>
                                <a:ext cx="2113280" cy="2612390"/>
                                <a:chOff x="0" y="0"/>
                                <a:chExt cx="2279650" cy="2869746"/>
                              </a:xfrm>
                            </wpg:grpSpPr>
                            <pic:pic xmlns:pic="http://schemas.openxmlformats.org/drawingml/2006/picture">
                              <pic:nvPicPr>
                                <pic:cNvPr id="29" name="Image 29"/>
                                <pic:cNvPicPr>
                                  <a:picLocks noChangeAspect="1"/>
                                </pic:cNvPicPr>
                              </pic:nvPicPr>
                              <pic:blipFill rotWithShape="1">
                                <a:blip r:embed="rId24">
                                  <a:extLst>
                                    <a:ext uri="{28A0092B-C50C-407E-A947-70E740481C1C}">
                                      <a14:useLocalDpi xmlns:a14="http://schemas.microsoft.com/office/drawing/2010/main" val="0"/>
                                    </a:ext>
                                  </a:extLst>
                                </a:blip>
                                <a:srcRect l="10629" t="12727" r="13770" b="6903"/>
                                <a:stretch/>
                              </pic:blipFill>
                              <pic:spPr bwMode="auto">
                                <a:xfrm>
                                  <a:off x="0" y="0"/>
                                  <a:ext cx="2279650" cy="2623820"/>
                                </a:xfrm>
                                <a:prstGeom prst="rect">
                                  <a:avLst/>
                                </a:prstGeom>
                                <a:noFill/>
                                <a:ln>
                                  <a:noFill/>
                                </a:ln>
                                <a:extLst>
                                  <a:ext uri="{53640926-AAD7-44D8-BBD7-CCE9431645EC}">
                                    <a14:shadowObscured xmlns:a14="http://schemas.microsoft.com/office/drawing/2010/main"/>
                                  </a:ext>
                                </a:extLst>
                              </pic:spPr>
                            </pic:pic>
                            <wps:wsp>
                              <wps:cNvPr id="30" name="Zone de texte 30"/>
                              <wps:cNvSpPr txBox="1"/>
                              <wps:spPr>
                                <a:xfrm>
                                  <a:off x="0" y="2612571"/>
                                  <a:ext cx="2279650" cy="257175"/>
                                </a:xfrm>
                                <a:prstGeom prst="rect">
                                  <a:avLst/>
                                </a:prstGeom>
                                <a:solidFill>
                                  <a:prstClr val="white"/>
                                </a:solidFill>
                                <a:ln>
                                  <a:noFill/>
                                </a:ln>
                              </wps:spPr>
                              <wps:txbx>
                                <w:txbxContent>
                                  <w:p w14:paraId="4D085372" w14:textId="17E5B082" w:rsidR="00C90DF5" w:rsidRPr="00FB343B" w:rsidRDefault="00C90DF5" w:rsidP="00C90DF5">
                                    <w:pPr>
                                      <w:pStyle w:val="Lgende"/>
                                      <w:rPr>
                                        <w:noProof/>
                                        <w:color w:val="5E5E5E" w:themeColor="text1"/>
                                        <w:sz w:val="24"/>
                                        <w:szCs w:val="24"/>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8DAA5A" id="Groupe 31" o:spid="_x0000_s1040" style="position:absolute;left:0;text-align:left;margin-left:320.25pt;margin-top:-383.55pt;width:166.4pt;height:205.7pt;z-index:251691008;mso-width-relative:margin;mso-height-relative:margin" coordsize="22796,28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">
                      <v:shape id="Image 29" o:spid="_x0000_s1041" type="#_x0000_t75" style="position:absolute;width:22796;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">
                        <v:imagedata r:id="rId25" o:title="" croptop="8341f" cropbottom="4524f" cropleft="6966f" cropright="9024f"/>
                      </v:shape>
                      <v:shape id="Zone de texte 30" o:spid="_x0000_s1042" type="#_x0000_t202" style="position:absolute;top:26125;width:2279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D085372" w14:textId="17E5B082" w:rsidR="00C90DF5" w:rsidRPr="00FB343B" w:rsidRDefault="00C90DF5" w:rsidP="00C90DF5">
                              <w:pPr>
                                <w:pStyle w:val="Lgende"/>
                                <w:rPr>
                                  <w:noProof/>
                                  <w:color w:val="5E5E5E" w:themeColor="text1"/>
                                  <w:sz w:val="24"/>
                                  <w:szCs w:val="24"/>
                                </w:rPr>
                              </w:pPr>
                              <w:r>
                                <w:t>Figure 7</w:t>
                              </w:r>
                            </w:p>
                          </w:txbxContent>
                        </v:textbox>
                      </v:shape>
                      <w10:wrap type="topAndBottom"/>
                    </v:group>
                  </w:pict>
                </mc:Fallback>
              </mc:AlternateContent>
            </w:r>
          </w:p>
          <w:p w14:paraId="60EA4C23" w14:textId="7D7470A2" w:rsidR="006C603C" w:rsidRDefault="006C603C" w:rsidP="001272AC">
            <w:pPr>
              <w:jc w:val="both"/>
              <w:rPr>
                <w:rStyle w:val="Accentuation"/>
                <w:iCs w:val="0"/>
                <w:noProof/>
                <w:color w:val="5E5E5E" w:themeColor="text1"/>
              </w:rPr>
            </w:pPr>
            <w:r>
              <w:rPr>
                <w:noProof/>
              </w:rPr>
              <mc:AlternateContent>
                <mc:Choice Requires="wpg">
                  <w:drawing>
                    <wp:anchor distT="0" distB="0" distL="114300" distR="114300" simplePos="0" relativeHeight="251695104" behindDoc="0" locked="0" layoutInCell="1" allowOverlap="1" wp14:anchorId="628F6CCC" wp14:editId="6ABF6A30">
                      <wp:simplePos x="0" y="0"/>
                      <wp:positionH relativeFrom="column">
                        <wp:posOffset>69215</wp:posOffset>
                      </wp:positionH>
                      <wp:positionV relativeFrom="paragraph">
                        <wp:posOffset>135255</wp:posOffset>
                      </wp:positionV>
                      <wp:extent cx="6103620" cy="6360795"/>
                      <wp:effectExtent l="0" t="0" r="0" b="1905"/>
                      <wp:wrapNone/>
                      <wp:docPr id="35" name="Groupe 35"/>
                      <wp:cNvGraphicFramePr/>
                      <a:graphic xmlns:a="http://schemas.openxmlformats.org/drawingml/2006/main">
                        <a:graphicData uri="http://schemas.microsoft.com/office/word/2010/wordprocessingGroup">
                          <wpg:wgp>
                            <wpg:cNvGrpSpPr/>
                            <wpg:grpSpPr>
                              <a:xfrm>
                                <a:off x="0" y="0"/>
                                <a:ext cx="6103620" cy="6360795"/>
                                <a:chOff x="0" y="0"/>
                                <a:chExt cx="6103624" cy="6360795"/>
                              </a:xfrm>
                            </wpg:grpSpPr>
                            <pic:pic xmlns:pic="http://schemas.openxmlformats.org/drawingml/2006/picture">
                              <pic:nvPicPr>
                                <pic:cNvPr id="33" name="Image 3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3620" cy="6103620"/>
                                </a:xfrm>
                                <a:prstGeom prst="rect">
                                  <a:avLst/>
                                </a:prstGeom>
                                <a:noFill/>
                                <a:ln>
                                  <a:noFill/>
                                </a:ln>
                              </pic:spPr>
                            </pic:pic>
                            <wps:wsp>
                              <wps:cNvPr id="34" name="Zone de texte 34"/>
                              <wps:cNvSpPr txBox="1"/>
                              <wps:spPr>
                                <a:xfrm>
                                  <a:off x="2" y="6103620"/>
                                  <a:ext cx="6103622" cy="257175"/>
                                </a:xfrm>
                                <a:prstGeom prst="rect">
                                  <a:avLst/>
                                </a:prstGeom>
                                <a:solidFill>
                                  <a:prstClr val="white"/>
                                </a:solidFill>
                                <a:ln>
                                  <a:noFill/>
                                </a:ln>
                              </wps:spPr>
                              <wps:txbx>
                                <w:txbxContent>
                                  <w:p w14:paraId="3C61E008" w14:textId="35526D96" w:rsidR="00C90DF5" w:rsidRPr="00DC48FA" w:rsidRDefault="00C90DF5" w:rsidP="00C90DF5">
                                    <w:pPr>
                                      <w:pStyle w:val="Lgende"/>
                                      <w:rPr>
                                        <w:noProof/>
                                        <w:color w:val="5E5E5E" w:themeColor="text1"/>
                                        <w:sz w:val="26"/>
                                        <w:szCs w:val="24"/>
                                      </w:rPr>
                                    </w:pPr>
                                    <w:r>
                                      <w:t>Graphe exporté de Gephi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28F6CCC" id="Groupe 35" o:spid="_x0000_s1043" style="position:absolute;left:0;text-align:left;margin-left:5.45pt;margin-top:10.65pt;width:480.6pt;height:500.85pt;z-index:251695104;mso-width-relative:margin;mso-height-relative:margin" coordsize="61036,63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">
                      <v:shape id="Image 33" o:spid="_x0000_s1044" type="#_x0000_t75" style="position:absolute;width:61036;height:6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">
                        <v:imagedata r:id="rId27" o:title=""/>
                      </v:shape>
                      <v:shape id="Zone de texte 34" o:spid="_x0000_s1045" type="#_x0000_t202" style="position:absolute;top:61036;width:6103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3C61E008" w14:textId="35526D96" w:rsidR="00C90DF5" w:rsidRPr="00DC48FA" w:rsidRDefault="00C90DF5" w:rsidP="00C90DF5">
                              <w:pPr>
                                <w:pStyle w:val="Lgende"/>
                                <w:rPr>
                                  <w:noProof/>
                                  <w:color w:val="5E5E5E" w:themeColor="text1"/>
                                  <w:sz w:val="26"/>
                                  <w:szCs w:val="24"/>
                                </w:rPr>
                              </w:pPr>
                              <w:r>
                                <w:t>Graphe exporté de Gephi</w:t>
                              </w:r>
                            </w:p>
                          </w:txbxContent>
                        </v:textbox>
                      </v:shape>
                    </v:group>
                  </w:pict>
                </mc:Fallback>
              </mc:AlternateContent>
            </w:r>
          </w:p>
          <w:p w14:paraId="6A1C51CD" w14:textId="7711E4EC" w:rsidR="006C603C" w:rsidRDefault="006C603C" w:rsidP="001272AC">
            <w:pPr>
              <w:jc w:val="both"/>
              <w:rPr>
                <w:rStyle w:val="Accentuation"/>
                <w:iCs w:val="0"/>
                <w:noProof/>
                <w:color w:val="5E5E5E" w:themeColor="text1"/>
              </w:rPr>
            </w:pPr>
          </w:p>
          <w:p w14:paraId="04881C10" w14:textId="74A93BB2" w:rsidR="006C603C" w:rsidRDefault="006C603C" w:rsidP="001272AC">
            <w:pPr>
              <w:jc w:val="both"/>
              <w:rPr>
                <w:rStyle w:val="Accentuation"/>
                <w:iCs w:val="0"/>
                <w:noProof/>
                <w:color w:val="5E5E5E" w:themeColor="text1"/>
              </w:rPr>
            </w:pPr>
          </w:p>
          <w:p w14:paraId="1B640A1C" w14:textId="67E4A41E" w:rsidR="006C603C" w:rsidRDefault="006C603C" w:rsidP="001272AC">
            <w:pPr>
              <w:jc w:val="both"/>
              <w:rPr>
                <w:rStyle w:val="Accentuation"/>
                <w:iCs w:val="0"/>
                <w:noProof/>
                <w:color w:val="5E5E5E" w:themeColor="text1"/>
              </w:rPr>
            </w:pPr>
          </w:p>
          <w:p w14:paraId="49790BD5" w14:textId="43C7CAA9" w:rsidR="006C603C" w:rsidRDefault="006C603C" w:rsidP="001272AC">
            <w:pPr>
              <w:jc w:val="both"/>
              <w:rPr>
                <w:rStyle w:val="Accentuation"/>
                <w:iCs w:val="0"/>
                <w:noProof/>
                <w:color w:val="5E5E5E" w:themeColor="text1"/>
              </w:rPr>
            </w:pPr>
          </w:p>
          <w:p w14:paraId="62B69EE4" w14:textId="12FA8771" w:rsidR="006C603C" w:rsidRDefault="006C603C" w:rsidP="001272AC">
            <w:pPr>
              <w:jc w:val="both"/>
              <w:rPr>
                <w:rStyle w:val="Accentuation"/>
                <w:iCs w:val="0"/>
                <w:noProof/>
                <w:color w:val="5E5E5E" w:themeColor="text1"/>
              </w:rPr>
            </w:pPr>
          </w:p>
          <w:p w14:paraId="302AC222" w14:textId="73666226" w:rsidR="006C603C" w:rsidRDefault="006C603C" w:rsidP="001272AC">
            <w:pPr>
              <w:jc w:val="both"/>
              <w:rPr>
                <w:rStyle w:val="Accentuation"/>
                <w:iCs w:val="0"/>
                <w:noProof/>
                <w:color w:val="5E5E5E" w:themeColor="text1"/>
              </w:rPr>
            </w:pPr>
          </w:p>
          <w:p w14:paraId="39D036CE" w14:textId="03D33F00" w:rsidR="006C603C" w:rsidRDefault="006C603C" w:rsidP="001272AC">
            <w:pPr>
              <w:jc w:val="both"/>
              <w:rPr>
                <w:rStyle w:val="Accentuation"/>
                <w:iCs w:val="0"/>
                <w:noProof/>
                <w:color w:val="5E5E5E" w:themeColor="text1"/>
              </w:rPr>
            </w:pPr>
          </w:p>
          <w:p w14:paraId="5A24A563" w14:textId="4AE99E42" w:rsidR="006C603C" w:rsidRDefault="006C603C" w:rsidP="001272AC">
            <w:pPr>
              <w:jc w:val="both"/>
              <w:rPr>
                <w:rStyle w:val="Accentuation"/>
                <w:iCs w:val="0"/>
                <w:noProof/>
                <w:color w:val="5E5E5E" w:themeColor="text1"/>
              </w:rPr>
            </w:pPr>
          </w:p>
          <w:p w14:paraId="7F6914E7" w14:textId="7D53D454" w:rsidR="006C603C" w:rsidRDefault="006C603C" w:rsidP="001272AC">
            <w:pPr>
              <w:jc w:val="both"/>
              <w:rPr>
                <w:rStyle w:val="Accentuation"/>
                <w:iCs w:val="0"/>
                <w:noProof/>
                <w:color w:val="5E5E5E" w:themeColor="text1"/>
              </w:rPr>
            </w:pPr>
          </w:p>
          <w:p w14:paraId="1405A8CF" w14:textId="3829BE47" w:rsidR="006C603C" w:rsidRDefault="006C603C" w:rsidP="001272AC">
            <w:pPr>
              <w:jc w:val="both"/>
              <w:rPr>
                <w:rStyle w:val="Accentuation"/>
                <w:iCs w:val="0"/>
                <w:noProof/>
                <w:color w:val="5E5E5E" w:themeColor="text1"/>
              </w:rPr>
            </w:pPr>
          </w:p>
          <w:p w14:paraId="347582A9" w14:textId="1B225135" w:rsidR="006C603C" w:rsidRDefault="006C603C" w:rsidP="001272AC">
            <w:pPr>
              <w:jc w:val="both"/>
              <w:rPr>
                <w:rStyle w:val="Accentuation"/>
                <w:iCs w:val="0"/>
                <w:noProof/>
                <w:color w:val="5E5E5E" w:themeColor="text1"/>
              </w:rPr>
            </w:pPr>
          </w:p>
          <w:p w14:paraId="0E92207E" w14:textId="16F54B22" w:rsidR="006C603C" w:rsidRDefault="006C603C" w:rsidP="001272AC">
            <w:pPr>
              <w:jc w:val="both"/>
              <w:rPr>
                <w:rStyle w:val="Accentuation"/>
                <w:iCs w:val="0"/>
                <w:noProof/>
                <w:color w:val="5E5E5E" w:themeColor="text1"/>
              </w:rPr>
            </w:pPr>
          </w:p>
          <w:p w14:paraId="5B500428" w14:textId="27BC6433" w:rsidR="006C603C" w:rsidRDefault="006C603C" w:rsidP="001272AC">
            <w:pPr>
              <w:jc w:val="both"/>
              <w:rPr>
                <w:rStyle w:val="Accentuation"/>
                <w:iCs w:val="0"/>
                <w:noProof/>
                <w:color w:val="5E5E5E" w:themeColor="text1"/>
              </w:rPr>
            </w:pPr>
          </w:p>
          <w:p w14:paraId="015CC110" w14:textId="5E672FB1" w:rsidR="006C603C" w:rsidRDefault="006C603C" w:rsidP="001272AC">
            <w:pPr>
              <w:jc w:val="both"/>
              <w:rPr>
                <w:rStyle w:val="Accentuation"/>
                <w:iCs w:val="0"/>
                <w:noProof/>
                <w:color w:val="5E5E5E" w:themeColor="text1"/>
              </w:rPr>
            </w:pPr>
          </w:p>
          <w:p w14:paraId="379D91F0" w14:textId="32F47410" w:rsidR="006C603C" w:rsidRDefault="006C603C" w:rsidP="001272AC">
            <w:pPr>
              <w:jc w:val="both"/>
              <w:rPr>
                <w:rStyle w:val="Accentuation"/>
                <w:iCs w:val="0"/>
                <w:noProof/>
                <w:color w:val="5E5E5E" w:themeColor="text1"/>
              </w:rPr>
            </w:pPr>
          </w:p>
          <w:p w14:paraId="6715556A" w14:textId="387AA7EA" w:rsidR="006C603C" w:rsidRDefault="006C603C" w:rsidP="001272AC">
            <w:pPr>
              <w:jc w:val="both"/>
              <w:rPr>
                <w:rStyle w:val="Accentuation"/>
                <w:iCs w:val="0"/>
                <w:noProof/>
                <w:color w:val="5E5E5E" w:themeColor="text1"/>
              </w:rPr>
            </w:pPr>
          </w:p>
          <w:p w14:paraId="54887EC5" w14:textId="13741F57" w:rsidR="006C603C" w:rsidRDefault="006C603C" w:rsidP="001272AC">
            <w:pPr>
              <w:jc w:val="both"/>
              <w:rPr>
                <w:rStyle w:val="Accentuation"/>
                <w:iCs w:val="0"/>
                <w:noProof/>
                <w:color w:val="5E5E5E" w:themeColor="text1"/>
              </w:rPr>
            </w:pPr>
          </w:p>
          <w:p w14:paraId="68E302ED" w14:textId="67F43262" w:rsidR="006C603C" w:rsidRDefault="006C603C" w:rsidP="001272AC">
            <w:pPr>
              <w:jc w:val="both"/>
              <w:rPr>
                <w:rStyle w:val="Accentuation"/>
                <w:iCs w:val="0"/>
                <w:noProof/>
                <w:color w:val="5E5E5E" w:themeColor="text1"/>
              </w:rPr>
            </w:pPr>
          </w:p>
          <w:p w14:paraId="1E3DD636" w14:textId="454F8BB7" w:rsidR="006C603C" w:rsidRDefault="006C603C" w:rsidP="001272AC">
            <w:pPr>
              <w:jc w:val="both"/>
              <w:rPr>
                <w:rStyle w:val="Accentuation"/>
                <w:iCs w:val="0"/>
                <w:noProof/>
                <w:color w:val="5E5E5E" w:themeColor="text1"/>
              </w:rPr>
            </w:pPr>
          </w:p>
          <w:p w14:paraId="17AFCADE" w14:textId="4E0662E4" w:rsidR="006C603C" w:rsidRDefault="006C603C" w:rsidP="001272AC">
            <w:pPr>
              <w:jc w:val="both"/>
              <w:rPr>
                <w:rStyle w:val="Accentuation"/>
                <w:iCs w:val="0"/>
                <w:noProof/>
                <w:color w:val="5E5E5E" w:themeColor="text1"/>
              </w:rPr>
            </w:pPr>
          </w:p>
          <w:p w14:paraId="660CA02A" w14:textId="0D695536" w:rsidR="006C603C" w:rsidRDefault="006C603C" w:rsidP="001272AC">
            <w:pPr>
              <w:jc w:val="both"/>
              <w:rPr>
                <w:rStyle w:val="Accentuation"/>
                <w:iCs w:val="0"/>
                <w:noProof/>
                <w:color w:val="5E5E5E" w:themeColor="text1"/>
              </w:rPr>
            </w:pPr>
          </w:p>
          <w:p w14:paraId="1DC5F681" w14:textId="6C3B9219" w:rsidR="006C603C" w:rsidRDefault="006C603C" w:rsidP="001272AC">
            <w:pPr>
              <w:jc w:val="both"/>
              <w:rPr>
                <w:rStyle w:val="Accentuation"/>
                <w:iCs w:val="0"/>
                <w:noProof/>
                <w:color w:val="5E5E5E" w:themeColor="text1"/>
              </w:rPr>
            </w:pPr>
          </w:p>
          <w:p w14:paraId="4C823507" w14:textId="33DE8376" w:rsidR="006C603C" w:rsidRDefault="006C603C" w:rsidP="001272AC">
            <w:pPr>
              <w:jc w:val="both"/>
              <w:rPr>
                <w:rStyle w:val="Accentuation"/>
                <w:iCs w:val="0"/>
                <w:noProof/>
                <w:color w:val="5E5E5E" w:themeColor="text1"/>
              </w:rPr>
            </w:pPr>
          </w:p>
          <w:p w14:paraId="410CC538" w14:textId="36F19047" w:rsidR="006C603C" w:rsidRDefault="006C603C" w:rsidP="001272AC">
            <w:pPr>
              <w:jc w:val="both"/>
              <w:rPr>
                <w:rStyle w:val="Accentuation"/>
                <w:iCs w:val="0"/>
                <w:noProof/>
                <w:color w:val="5E5E5E" w:themeColor="text1"/>
              </w:rPr>
            </w:pPr>
          </w:p>
          <w:p w14:paraId="11DC2DC1" w14:textId="26261AD9" w:rsidR="006C603C" w:rsidRDefault="006C603C" w:rsidP="001272AC">
            <w:pPr>
              <w:jc w:val="both"/>
              <w:rPr>
                <w:rStyle w:val="Accentuation"/>
                <w:iCs w:val="0"/>
                <w:noProof/>
                <w:color w:val="5E5E5E" w:themeColor="text1"/>
              </w:rPr>
            </w:pPr>
          </w:p>
          <w:p w14:paraId="4C70507A" w14:textId="0E757EEF" w:rsidR="006C603C" w:rsidRDefault="006C603C" w:rsidP="001272AC">
            <w:pPr>
              <w:jc w:val="both"/>
              <w:rPr>
                <w:rStyle w:val="Accentuation"/>
                <w:iCs w:val="0"/>
                <w:noProof/>
                <w:color w:val="5E5E5E" w:themeColor="text1"/>
              </w:rPr>
            </w:pPr>
          </w:p>
          <w:p w14:paraId="3345A539" w14:textId="5440767A" w:rsidR="006C603C" w:rsidRDefault="006C603C" w:rsidP="001272AC">
            <w:pPr>
              <w:jc w:val="both"/>
              <w:rPr>
                <w:rStyle w:val="Accentuation"/>
                <w:iCs w:val="0"/>
                <w:noProof/>
                <w:color w:val="5E5E5E" w:themeColor="text1"/>
              </w:rPr>
            </w:pPr>
          </w:p>
          <w:p w14:paraId="6569F719" w14:textId="3C4AF108" w:rsidR="006C603C" w:rsidRDefault="006C603C" w:rsidP="001272AC">
            <w:pPr>
              <w:jc w:val="both"/>
              <w:rPr>
                <w:rStyle w:val="Accentuation"/>
                <w:iCs w:val="0"/>
                <w:noProof/>
                <w:color w:val="5E5E5E" w:themeColor="text1"/>
              </w:rPr>
            </w:pPr>
          </w:p>
          <w:p w14:paraId="16011EBF" w14:textId="06F327E9" w:rsidR="006C603C" w:rsidRDefault="006C603C" w:rsidP="001272AC">
            <w:pPr>
              <w:jc w:val="both"/>
              <w:rPr>
                <w:rStyle w:val="Accentuation"/>
                <w:iCs w:val="0"/>
                <w:noProof/>
                <w:color w:val="5E5E5E" w:themeColor="text1"/>
              </w:rPr>
            </w:pPr>
          </w:p>
          <w:p w14:paraId="7A48922D" w14:textId="02420DFC" w:rsidR="006C603C" w:rsidRDefault="006C603C" w:rsidP="001272AC">
            <w:pPr>
              <w:jc w:val="both"/>
              <w:rPr>
                <w:rStyle w:val="Accentuation"/>
                <w:iCs w:val="0"/>
                <w:noProof/>
                <w:color w:val="5E5E5E" w:themeColor="text1"/>
              </w:rPr>
            </w:pPr>
          </w:p>
          <w:p w14:paraId="10B91855" w14:textId="23A55388" w:rsidR="006C603C" w:rsidRDefault="006C603C" w:rsidP="001272AC">
            <w:pPr>
              <w:jc w:val="both"/>
              <w:rPr>
                <w:rStyle w:val="Accentuation"/>
                <w:iCs w:val="0"/>
                <w:noProof/>
                <w:color w:val="5E5E5E" w:themeColor="text1"/>
              </w:rPr>
            </w:pPr>
          </w:p>
          <w:p w14:paraId="6C76A089" w14:textId="77777777" w:rsidR="006C603C" w:rsidRDefault="006C603C" w:rsidP="001272AC">
            <w:pPr>
              <w:jc w:val="both"/>
              <w:rPr>
                <w:rStyle w:val="Accentuation"/>
                <w:iCs w:val="0"/>
                <w:noProof/>
                <w:color w:val="5E5E5E" w:themeColor="text1"/>
              </w:rPr>
            </w:pPr>
          </w:p>
          <w:p w14:paraId="0B3569A9" w14:textId="7A9E5B9E" w:rsidR="006C603C" w:rsidRDefault="006C603C" w:rsidP="001272AC">
            <w:pPr>
              <w:jc w:val="both"/>
              <w:rPr>
                <w:rStyle w:val="Accentuation"/>
                <w:iCs w:val="0"/>
                <w:noProof/>
                <w:color w:val="5E5E5E" w:themeColor="text1"/>
              </w:rPr>
            </w:pPr>
          </w:p>
          <w:p w14:paraId="2E3488BF" w14:textId="77777777" w:rsidR="006C603C" w:rsidRDefault="006C603C" w:rsidP="001272AC">
            <w:pPr>
              <w:jc w:val="both"/>
              <w:rPr>
                <w:rStyle w:val="Accentuation"/>
                <w:iCs w:val="0"/>
                <w:noProof/>
                <w:color w:val="5E5E5E" w:themeColor="text1"/>
              </w:rPr>
            </w:pPr>
          </w:p>
          <w:p w14:paraId="27D4AA7A" w14:textId="77777777" w:rsidR="006C603C" w:rsidRDefault="006C603C" w:rsidP="001272AC">
            <w:pPr>
              <w:jc w:val="both"/>
              <w:rPr>
                <w:rStyle w:val="Accentuation"/>
                <w:iCs w:val="0"/>
                <w:noProof/>
                <w:color w:val="5E5E5E" w:themeColor="text1"/>
              </w:rPr>
            </w:pPr>
          </w:p>
          <w:p w14:paraId="315CF0E8" w14:textId="77777777" w:rsidR="006C603C" w:rsidRDefault="006C603C" w:rsidP="001272AC">
            <w:pPr>
              <w:jc w:val="both"/>
              <w:rPr>
                <w:rStyle w:val="Accentuation"/>
                <w:iCs w:val="0"/>
                <w:noProof/>
                <w:color w:val="5E5E5E" w:themeColor="text1"/>
              </w:rPr>
            </w:pPr>
          </w:p>
          <w:p w14:paraId="77AD5E76" w14:textId="77777777" w:rsidR="006C603C" w:rsidRDefault="006C603C" w:rsidP="001272AC">
            <w:pPr>
              <w:jc w:val="both"/>
              <w:rPr>
                <w:rStyle w:val="Accentuation"/>
                <w:iCs w:val="0"/>
                <w:noProof/>
                <w:color w:val="5E5E5E" w:themeColor="text1"/>
              </w:rPr>
            </w:pPr>
          </w:p>
          <w:p w14:paraId="1B8CC9FD" w14:textId="77777777" w:rsidR="006C603C" w:rsidRDefault="006C603C" w:rsidP="001272AC">
            <w:pPr>
              <w:jc w:val="both"/>
              <w:rPr>
                <w:rStyle w:val="Accentuation"/>
                <w:iCs w:val="0"/>
                <w:noProof/>
                <w:color w:val="5E5E5E" w:themeColor="text1"/>
              </w:rPr>
            </w:pPr>
          </w:p>
          <w:p w14:paraId="3BA4786D" w14:textId="25F0A23D" w:rsidR="0074664D" w:rsidRDefault="00C90DF5" w:rsidP="006C603C">
            <w:pPr>
              <w:jc w:val="both"/>
              <w:rPr>
                <w:rStyle w:val="Accentuation"/>
                <w:iCs w:val="0"/>
                <w:noProof/>
                <w:color w:val="5E5E5E" w:themeColor="text1"/>
              </w:rPr>
            </w:pPr>
            <w:r>
              <w:rPr>
                <w:rStyle w:val="Accentuation"/>
                <w:iCs w:val="0"/>
                <w:noProof/>
                <w:color w:val="5E5E5E" w:themeColor="text1"/>
              </w:rPr>
              <w:t xml:space="preserve">Au final, après export on obtient le graphe ci-dessous (cf page </w:t>
            </w:r>
            <w:r w:rsidR="006C603C">
              <w:rPr>
                <w:rStyle w:val="Accentuation"/>
                <w:iCs w:val="0"/>
                <w:noProof/>
                <w:color w:val="5E5E5E" w:themeColor="text1"/>
              </w:rPr>
              <w:t>précédente</w:t>
            </w:r>
            <w:r>
              <w:rPr>
                <w:rStyle w:val="Accentuation"/>
                <w:iCs w:val="0"/>
                <w:noProof/>
                <w:color w:val="5E5E5E" w:themeColor="text1"/>
              </w:rPr>
              <w:t>), pour lequel l’importance des personnages, leur rôle central dans l’interaction entre les communautés, et donc leur importance dans le film est encore plus parlante.</w:t>
            </w:r>
          </w:p>
          <w:p w14:paraId="4253F05B" w14:textId="6614808E" w:rsidR="0074664D" w:rsidRDefault="0074664D" w:rsidP="006C603C">
            <w:pPr>
              <w:jc w:val="both"/>
              <w:rPr>
                <w:rStyle w:val="Accentuation"/>
                <w:iCs w:val="0"/>
                <w:noProof/>
                <w:color w:val="5E5E5E" w:themeColor="text1"/>
              </w:rPr>
            </w:pPr>
          </w:p>
          <w:p w14:paraId="3371DA4B" w14:textId="77777777" w:rsidR="006C603C" w:rsidRDefault="00AF1F76" w:rsidP="006C603C">
            <w:pPr>
              <w:jc w:val="both"/>
              <w:rPr>
                <w:rStyle w:val="Accentuation"/>
                <w:iCs w:val="0"/>
                <w:noProof/>
                <w:color w:val="5E5E5E" w:themeColor="text1"/>
              </w:rPr>
            </w:pPr>
            <w:r>
              <w:rPr>
                <w:rStyle w:val="Accentuation"/>
                <w:iCs w:val="0"/>
                <w:noProof/>
                <w:color w:val="5E5E5E" w:themeColor="text1"/>
              </w:rPr>
              <w:t>On notera que ce dernier graphe diffère légèrement de celui créé sous Python.</w:t>
            </w:r>
          </w:p>
          <w:p w14:paraId="7C24DB73" w14:textId="333C82C7" w:rsidR="0086426F" w:rsidRDefault="00AF1F76" w:rsidP="006C603C">
            <w:pPr>
              <w:jc w:val="both"/>
              <w:rPr>
                <w:rStyle w:val="Accentuation"/>
                <w:iCs w:val="0"/>
                <w:noProof/>
                <w:color w:val="5E5E5E" w:themeColor="text1"/>
              </w:rPr>
            </w:pPr>
            <w:r>
              <w:rPr>
                <w:rStyle w:val="Accentuation"/>
                <w:iCs w:val="0"/>
                <w:noProof/>
                <w:color w:val="5E5E5E" w:themeColor="text1"/>
              </w:rPr>
              <w:t>Les éléments des communautés sont quelque peu différents.</w:t>
            </w:r>
          </w:p>
          <w:p w14:paraId="2EA8C0B6" w14:textId="58ECD7C3" w:rsidR="00AF1F76" w:rsidRDefault="00AF1F76" w:rsidP="006C603C">
            <w:pPr>
              <w:jc w:val="both"/>
              <w:rPr>
                <w:rStyle w:val="Accentuation"/>
                <w:iCs w:val="0"/>
                <w:noProof/>
                <w:color w:val="5E5E5E" w:themeColor="text1"/>
              </w:rPr>
            </w:pPr>
            <w:r>
              <w:rPr>
                <w:rStyle w:val="Accentuation"/>
                <w:iCs w:val="0"/>
                <w:noProof/>
                <w:color w:val="5E5E5E" w:themeColor="text1"/>
              </w:rPr>
              <w:t xml:space="preserve"> </w:t>
            </w:r>
          </w:p>
          <w:p w14:paraId="750A97ED" w14:textId="77777777" w:rsidR="003E3A7F" w:rsidRDefault="00AF1F76" w:rsidP="006C603C">
            <w:pPr>
              <w:jc w:val="both"/>
              <w:rPr>
                <w:rStyle w:val="Accentuation"/>
                <w:iCs w:val="0"/>
                <w:noProof/>
                <w:color w:val="5E5E5E" w:themeColor="text1"/>
              </w:rPr>
            </w:pPr>
            <w:r>
              <w:rPr>
                <w:rStyle w:val="Accentuation"/>
                <w:iCs w:val="0"/>
                <w:noProof/>
                <w:color w:val="5E5E5E" w:themeColor="text1"/>
              </w:rPr>
              <w:t>Ainsi, le groupe des personnages secondaires, le groupe bleu</w:t>
            </w:r>
            <w:r w:rsidR="003E3A7F">
              <w:rPr>
                <w:rStyle w:val="Accentuation"/>
                <w:iCs w:val="0"/>
                <w:noProof/>
                <w:color w:val="5E5E5E" w:themeColor="text1"/>
              </w:rPr>
              <w:t>,</w:t>
            </w:r>
            <w:r>
              <w:rPr>
                <w:rStyle w:val="Accentuation"/>
                <w:iCs w:val="0"/>
                <w:noProof/>
                <w:color w:val="5E5E5E" w:themeColor="text1"/>
              </w:rPr>
              <w:t xml:space="preserve"> compte Obi-Wan en plus.</w:t>
            </w:r>
          </w:p>
          <w:p w14:paraId="4B2B4E42" w14:textId="6FEE6578" w:rsidR="0074664D" w:rsidRDefault="00AF1F76" w:rsidP="006C603C">
            <w:pPr>
              <w:jc w:val="both"/>
              <w:rPr>
                <w:rStyle w:val="Accentuation"/>
                <w:iCs w:val="0"/>
                <w:noProof/>
                <w:color w:val="5E5E5E" w:themeColor="text1"/>
              </w:rPr>
            </w:pPr>
            <w:r>
              <w:rPr>
                <w:rStyle w:val="Accentuation"/>
                <w:iCs w:val="0"/>
                <w:noProof/>
                <w:color w:val="5E5E5E" w:themeColor="text1"/>
              </w:rPr>
              <w:t>On note que Han</w:t>
            </w:r>
            <w:r w:rsidR="003E3A7F">
              <w:rPr>
                <w:rStyle w:val="Accentuation"/>
                <w:iCs w:val="0"/>
                <w:noProof/>
                <w:color w:val="5E5E5E" w:themeColor="text1"/>
              </w:rPr>
              <w:t xml:space="preserve"> Solo</w:t>
            </w:r>
            <w:r>
              <w:rPr>
                <w:rStyle w:val="Accentuation"/>
                <w:iCs w:val="0"/>
                <w:noProof/>
                <w:color w:val="5E5E5E" w:themeColor="text1"/>
              </w:rPr>
              <w:t xml:space="preserve"> est le personnage central de ce groupe, c’est le plus important. Viennent ensuite C3PO, R2D2 et Obi-Wan.</w:t>
            </w:r>
          </w:p>
          <w:p w14:paraId="070D1FA9" w14:textId="427CE2D0" w:rsidR="0086426F" w:rsidRDefault="0086426F" w:rsidP="006C603C">
            <w:pPr>
              <w:jc w:val="both"/>
              <w:rPr>
                <w:rStyle w:val="Accentuation"/>
                <w:iCs w:val="0"/>
                <w:noProof/>
                <w:color w:val="5E5E5E" w:themeColor="text1"/>
              </w:rPr>
            </w:pPr>
          </w:p>
          <w:p w14:paraId="64DCF457" w14:textId="2D03D4F2" w:rsidR="00AF1F76" w:rsidRDefault="00AF1F76" w:rsidP="006C603C">
            <w:pPr>
              <w:jc w:val="both"/>
              <w:rPr>
                <w:rStyle w:val="Accentuation"/>
                <w:iCs w:val="0"/>
                <w:noProof/>
                <w:color w:val="5E5E5E" w:themeColor="text1"/>
              </w:rPr>
            </w:pPr>
            <w:r>
              <w:rPr>
                <w:rStyle w:val="Accentuation"/>
                <w:iCs w:val="0"/>
                <w:noProof/>
                <w:color w:val="5E5E5E" w:themeColor="text1"/>
              </w:rPr>
              <w:t>Le deuxième groupe, le groupe vert est composé des 3 personnages du coté obscur, et de Leia. Il ressort clairement son rôle d’interface avec le reste des personnages. C’est elle qui joue un rôle central dans cet équilibre contre le côté obscur, est-ce elle qui incarne le titre du film « </w:t>
            </w:r>
            <w:r w:rsidRPr="003E3A7F">
              <w:rPr>
                <w:rStyle w:val="Accentuation"/>
                <w:i/>
                <w:noProof/>
                <w:color w:val="5E5E5E" w:themeColor="text1"/>
              </w:rPr>
              <w:t>Un nouvel espoir</w:t>
            </w:r>
            <w:r>
              <w:rPr>
                <w:rStyle w:val="Accentuation"/>
                <w:iCs w:val="0"/>
                <w:noProof/>
                <w:color w:val="5E5E5E" w:themeColor="text1"/>
              </w:rPr>
              <w:t> » ?</w:t>
            </w:r>
          </w:p>
          <w:p w14:paraId="755AF578" w14:textId="77777777" w:rsidR="0086426F" w:rsidRDefault="0086426F" w:rsidP="006C603C">
            <w:pPr>
              <w:jc w:val="both"/>
              <w:rPr>
                <w:rStyle w:val="Accentuation"/>
                <w:iCs w:val="0"/>
                <w:noProof/>
                <w:color w:val="5E5E5E" w:themeColor="text1"/>
              </w:rPr>
            </w:pPr>
          </w:p>
          <w:p w14:paraId="30300929" w14:textId="3B267317" w:rsidR="00AF1F76" w:rsidRDefault="00AF1F76" w:rsidP="006C603C">
            <w:pPr>
              <w:jc w:val="both"/>
              <w:rPr>
                <w:rStyle w:val="Accentuation"/>
                <w:iCs w:val="0"/>
                <w:noProof/>
                <w:color w:val="5E5E5E" w:themeColor="text1"/>
              </w:rPr>
            </w:pPr>
            <w:r>
              <w:rPr>
                <w:rStyle w:val="Accentuation"/>
                <w:iCs w:val="0"/>
                <w:noProof/>
                <w:color w:val="5E5E5E" w:themeColor="text1"/>
              </w:rPr>
              <w:t>Le troisième et dernier groupe est quant à lui inchangé par rapport au résultat découvert sous python. Il est composé des membres de l’Alliance Rebelle dont Red Leader et Biggs sont les membres les plus influents</w:t>
            </w:r>
            <w:r w:rsidR="003E3A7F">
              <w:rPr>
                <w:rStyle w:val="Accentuation"/>
                <w:iCs w:val="0"/>
                <w:noProof/>
                <w:color w:val="5E5E5E" w:themeColor="text1"/>
              </w:rPr>
              <w:t xml:space="preserve"> après Luke Skywalker</w:t>
            </w:r>
            <w:r>
              <w:rPr>
                <w:rStyle w:val="Accentuation"/>
                <w:iCs w:val="0"/>
                <w:noProof/>
                <w:color w:val="5E5E5E" w:themeColor="text1"/>
              </w:rPr>
              <w:t xml:space="preserve">. </w:t>
            </w:r>
            <w:r w:rsidR="003E3A7F">
              <w:rPr>
                <w:rStyle w:val="Accentuation"/>
                <w:iCs w:val="0"/>
                <w:noProof/>
                <w:color w:val="5E5E5E" w:themeColor="text1"/>
              </w:rPr>
              <w:t>C’est en effet le</w:t>
            </w:r>
            <w:r>
              <w:rPr>
                <w:rStyle w:val="Accentuation"/>
                <w:iCs w:val="0"/>
                <w:noProof/>
                <w:color w:val="5E5E5E" w:themeColor="text1"/>
              </w:rPr>
              <w:t xml:space="preserve"> personnage central, qui est l’interface entre toutes les communautés et </w:t>
            </w:r>
            <w:r w:rsidR="003E3A7F">
              <w:rPr>
                <w:rStyle w:val="Accentuation"/>
                <w:iCs w:val="0"/>
                <w:noProof/>
                <w:color w:val="5E5E5E" w:themeColor="text1"/>
              </w:rPr>
              <w:t xml:space="preserve">avec </w:t>
            </w:r>
            <w:r>
              <w:rPr>
                <w:rStyle w:val="Accentuation"/>
                <w:iCs w:val="0"/>
                <w:noProof/>
                <w:color w:val="5E5E5E" w:themeColor="text1"/>
              </w:rPr>
              <w:t>une grande part des personnages (</w:t>
            </w:r>
            <w:r w:rsidR="003E3A7F">
              <w:rPr>
                <w:rStyle w:val="Accentuation"/>
                <w:iCs w:val="0"/>
                <w:noProof/>
                <w:color w:val="5E5E5E" w:themeColor="text1"/>
              </w:rPr>
              <w:t xml:space="preserve">il compte </w:t>
            </w:r>
            <w:r>
              <w:rPr>
                <w:rStyle w:val="Accentuation"/>
                <w:iCs w:val="0"/>
                <w:noProof/>
                <w:color w:val="5E5E5E" w:themeColor="text1"/>
              </w:rPr>
              <w:t>plus d’une quinzaine de liens à son actif). Il apparaît clairement comme le personnage majeur du film.</w:t>
            </w:r>
          </w:p>
          <w:p w14:paraId="63DC18C1" w14:textId="0DA3E2AC" w:rsidR="00AF1F76" w:rsidRDefault="00AF1F76" w:rsidP="006C603C">
            <w:pPr>
              <w:jc w:val="both"/>
              <w:rPr>
                <w:rStyle w:val="Accentuation"/>
                <w:iCs w:val="0"/>
                <w:noProof/>
                <w:color w:val="5E5E5E" w:themeColor="text1"/>
              </w:rPr>
            </w:pPr>
            <w:r>
              <w:rPr>
                <w:rStyle w:val="Accentuation"/>
                <w:iCs w:val="0"/>
                <w:noProof/>
                <w:color w:val="5E5E5E" w:themeColor="text1"/>
              </w:rPr>
              <w:t>Le trio Luke, Leia et Han est bel et bien le centre de l’intrigue de ce film et les interactions qui ressortent de ce réseau social l’illustre parfaitement.</w:t>
            </w:r>
          </w:p>
          <w:p w14:paraId="633BA903" w14:textId="02CFD1B4" w:rsidR="00AF1F76" w:rsidRDefault="00AF1F76" w:rsidP="006C603C">
            <w:pPr>
              <w:jc w:val="both"/>
              <w:rPr>
                <w:rStyle w:val="Accentuation"/>
                <w:iCs w:val="0"/>
                <w:noProof/>
                <w:color w:val="5E5E5E" w:themeColor="text1"/>
              </w:rPr>
            </w:pPr>
          </w:p>
          <w:p w14:paraId="6E1AD9FC" w14:textId="77777777" w:rsidR="003C3244" w:rsidRDefault="00E44735" w:rsidP="006C603C">
            <w:pPr>
              <w:jc w:val="both"/>
              <w:rPr>
                <w:rStyle w:val="Accentuation"/>
                <w:iCs w:val="0"/>
                <w:noProof/>
                <w:color w:val="5E5E5E" w:themeColor="text1"/>
              </w:rPr>
            </w:pPr>
            <w:r>
              <w:rPr>
                <w:rStyle w:val="Accentuation"/>
                <w:iCs w:val="0"/>
                <w:noProof/>
                <w:color w:val="5E5E5E" w:themeColor="text1"/>
              </w:rPr>
              <w:t>Plutôt j’évoquais la notion d’</w:t>
            </w:r>
            <w:r w:rsidRPr="003C3244">
              <w:rPr>
                <w:rStyle w:val="Accentuation"/>
                <w:b/>
                <w:bCs/>
                <w:iCs w:val="0"/>
                <w:noProof/>
                <w:color w:val="5E5E5E" w:themeColor="text1"/>
              </w:rPr>
              <w:t>homophilie</w:t>
            </w:r>
            <w:r>
              <w:rPr>
                <w:rStyle w:val="Accentuation"/>
                <w:iCs w:val="0"/>
                <w:noProof/>
                <w:color w:val="5E5E5E" w:themeColor="text1"/>
              </w:rPr>
              <w:t xml:space="preserve">, </w:t>
            </w:r>
            <w:r w:rsidR="003C3244">
              <w:rPr>
                <w:rStyle w:val="Accentuation"/>
                <w:iCs w:val="0"/>
                <w:noProof/>
                <w:color w:val="5E5E5E" w:themeColor="text1"/>
              </w:rPr>
              <w:t xml:space="preserve">qui se caractérise par </w:t>
            </w:r>
            <w:r>
              <w:rPr>
                <w:rStyle w:val="Accentuation"/>
                <w:iCs w:val="0"/>
                <w:noProof/>
                <w:color w:val="5E5E5E" w:themeColor="text1"/>
              </w:rPr>
              <w:t>le fait que des relations sociales s’établissent entre des personnes de même classe, de même groupe</w:t>
            </w:r>
            <w:r w:rsidR="003C3244">
              <w:rPr>
                <w:rStyle w:val="Accentuation"/>
                <w:iCs w:val="0"/>
                <w:noProof/>
                <w:color w:val="5E5E5E" w:themeColor="text1"/>
              </w:rPr>
              <w:t xml:space="preserve"> social, ethnique ou culturel</w:t>
            </w:r>
            <w:r>
              <w:rPr>
                <w:rStyle w:val="Accentuation"/>
                <w:iCs w:val="0"/>
                <w:noProof/>
                <w:color w:val="5E5E5E" w:themeColor="text1"/>
              </w:rPr>
              <w:t xml:space="preserve">. </w:t>
            </w:r>
            <w:r w:rsidR="003C3244">
              <w:rPr>
                <w:rStyle w:val="Accentuation"/>
                <w:iCs w:val="0"/>
                <w:noProof/>
                <w:color w:val="5E5E5E" w:themeColor="text1"/>
              </w:rPr>
              <w:t>« </w:t>
            </w:r>
            <w:r w:rsidRPr="003E3A7F">
              <w:rPr>
                <w:rStyle w:val="Accentuation"/>
                <w:i/>
                <w:noProof/>
                <w:color w:val="5E5E5E" w:themeColor="text1"/>
              </w:rPr>
              <w:t>Qui se ressemble s’assemblent</w:t>
            </w:r>
            <w:r w:rsidR="003C3244">
              <w:rPr>
                <w:rStyle w:val="Accentuation"/>
                <w:iCs w:val="0"/>
                <w:noProof/>
                <w:color w:val="5E5E5E" w:themeColor="text1"/>
              </w:rPr>
              <w:t> »</w:t>
            </w:r>
            <w:r>
              <w:rPr>
                <w:rStyle w:val="Accentuation"/>
                <w:iCs w:val="0"/>
                <w:noProof/>
                <w:color w:val="5E5E5E" w:themeColor="text1"/>
              </w:rPr>
              <w:t xml:space="preserve"> comme le dit le proverbe. </w:t>
            </w:r>
          </w:p>
          <w:p w14:paraId="4E918815" w14:textId="1CEA80F6" w:rsidR="003C3244" w:rsidRDefault="00E44735" w:rsidP="006C603C">
            <w:pPr>
              <w:jc w:val="both"/>
              <w:rPr>
                <w:rStyle w:val="Accentuation"/>
                <w:iCs w:val="0"/>
                <w:noProof/>
                <w:color w:val="5E5E5E" w:themeColor="text1"/>
              </w:rPr>
            </w:pPr>
            <w:r>
              <w:rPr>
                <w:rStyle w:val="Accentuation"/>
                <w:iCs w:val="0"/>
                <w:noProof/>
                <w:color w:val="5E5E5E" w:themeColor="text1"/>
              </w:rPr>
              <w:t>On note par l’analyse de ce graphe que les communautés en présence illustre</w:t>
            </w:r>
            <w:r w:rsidR="003C3244">
              <w:rPr>
                <w:rStyle w:val="Accentuation"/>
                <w:iCs w:val="0"/>
                <w:noProof/>
                <w:color w:val="5E5E5E" w:themeColor="text1"/>
              </w:rPr>
              <w:t>nt bel et bien</w:t>
            </w:r>
            <w:r>
              <w:rPr>
                <w:rStyle w:val="Accentuation"/>
                <w:iCs w:val="0"/>
                <w:noProof/>
                <w:color w:val="5E5E5E" w:themeColor="text1"/>
              </w:rPr>
              <w:t xml:space="preserve"> ce fait. Hormis</w:t>
            </w:r>
            <w:r w:rsidR="003C3244">
              <w:rPr>
                <w:rStyle w:val="Accentuation"/>
                <w:iCs w:val="0"/>
                <w:noProof/>
                <w:color w:val="5E5E5E" w:themeColor="text1"/>
              </w:rPr>
              <w:t xml:space="preserve"> la Princesse</w:t>
            </w:r>
            <w:r>
              <w:rPr>
                <w:rStyle w:val="Accentuation"/>
                <w:iCs w:val="0"/>
                <w:noProof/>
                <w:color w:val="5E5E5E" w:themeColor="text1"/>
              </w:rPr>
              <w:t xml:space="preserve"> Léia qui</w:t>
            </w:r>
            <w:r w:rsidR="003C3244">
              <w:rPr>
                <w:rStyle w:val="Accentuation"/>
                <w:iCs w:val="0"/>
                <w:noProof/>
                <w:color w:val="5E5E5E" w:themeColor="text1"/>
              </w:rPr>
              <w:t xml:space="preserve"> déroge à la règle en étant</w:t>
            </w:r>
            <w:r>
              <w:rPr>
                <w:rStyle w:val="Accentuation"/>
                <w:iCs w:val="0"/>
                <w:noProof/>
                <w:color w:val="5E5E5E" w:themeColor="text1"/>
              </w:rPr>
              <w:t xml:space="preserve"> rattaché</w:t>
            </w:r>
            <w:r w:rsidR="003C3244">
              <w:rPr>
                <w:rStyle w:val="Accentuation"/>
                <w:iCs w:val="0"/>
                <w:noProof/>
                <w:color w:val="5E5E5E" w:themeColor="text1"/>
              </w:rPr>
              <w:t>e</w:t>
            </w:r>
            <w:r>
              <w:rPr>
                <w:rStyle w:val="Accentuation"/>
                <w:iCs w:val="0"/>
                <w:noProof/>
                <w:color w:val="5E5E5E" w:themeColor="text1"/>
              </w:rPr>
              <w:t xml:space="preserve"> aux membres du côté obscur de la Force,</w:t>
            </w:r>
            <w:r w:rsidR="003C3244">
              <w:rPr>
                <w:rStyle w:val="Accentuation"/>
                <w:iCs w:val="0"/>
                <w:noProof/>
                <w:color w:val="5E5E5E" w:themeColor="text1"/>
              </w:rPr>
              <w:t xml:space="preserve"> les groupes formés rassemblent bien des personnes de même horizon.</w:t>
            </w:r>
          </w:p>
          <w:p w14:paraId="6C4B778B" w14:textId="257D859A" w:rsidR="003C3244" w:rsidRDefault="003C3244" w:rsidP="006C603C">
            <w:pPr>
              <w:jc w:val="both"/>
              <w:rPr>
                <w:rStyle w:val="Accentuation"/>
                <w:iCs w:val="0"/>
                <w:noProof/>
                <w:color w:val="5E5E5E" w:themeColor="text1"/>
              </w:rPr>
            </w:pPr>
            <w:r>
              <w:rPr>
                <w:rStyle w:val="Accentuation"/>
                <w:iCs w:val="0"/>
                <w:noProof/>
                <w:color w:val="5E5E5E" w:themeColor="text1"/>
              </w:rPr>
              <w:t xml:space="preserve">Ainsi, </w:t>
            </w:r>
            <w:r w:rsidR="00E44735">
              <w:rPr>
                <w:rStyle w:val="Accentuation"/>
                <w:iCs w:val="0"/>
                <w:noProof/>
                <w:color w:val="5E5E5E" w:themeColor="text1"/>
              </w:rPr>
              <w:t>le groupe social bleu rassemble des personnages de même ordre, et de même importance. Pas nécessairement emprunt</w:t>
            </w:r>
            <w:r w:rsidR="003E3A7F">
              <w:rPr>
                <w:rStyle w:val="Accentuation"/>
                <w:iCs w:val="0"/>
                <w:noProof/>
                <w:color w:val="5E5E5E" w:themeColor="text1"/>
              </w:rPr>
              <w:t>s</w:t>
            </w:r>
            <w:r w:rsidR="00E44735">
              <w:rPr>
                <w:rStyle w:val="Accentuation"/>
                <w:iCs w:val="0"/>
                <w:noProof/>
                <w:color w:val="5E5E5E" w:themeColor="text1"/>
              </w:rPr>
              <w:t xml:space="preserve"> de rebellion, en tout cas </w:t>
            </w:r>
            <w:r w:rsidR="003E3A7F">
              <w:rPr>
                <w:rStyle w:val="Accentuation"/>
                <w:iCs w:val="0"/>
                <w:noProof/>
                <w:color w:val="5E5E5E" w:themeColor="text1"/>
              </w:rPr>
              <w:t xml:space="preserve">pas </w:t>
            </w:r>
            <w:r w:rsidR="00E44735">
              <w:rPr>
                <w:rStyle w:val="Accentuation"/>
                <w:iCs w:val="0"/>
                <w:noProof/>
                <w:color w:val="5E5E5E" w:themeColor="text1"/>
              </w:rPr>
              <w:t xml:space="preserve">au départ de l’histoire, mais pas </w:t>
            </w:r>
            <w:r w:rsidR="003E3A7F">
              <w:rPr>
                <w:rStyle w:val="Accentuation"/>
                <w:iCs w:val="0"/>
                <w:noProof/>
                <w:color w:val="5E5E5E" w:themeColor="text1"/>
              </w:rPr>
              <w:t xml:space="preserve">non plus </w:t>
            </w:r>
            <w:r w:rsidR="00E44735">
              <w:rPr>
                <w:rStyle w:val="Accentuation"/>
                <w:iCs w:val="0"/>
                <w:noProof/>
                <w:color w:val="5E5E5E" w:themeColor="text1"/>
              </w:rPr>
              <w:t>soumis à l’Empire.</w:t>
            </w:r>
            <w:r w:rsidR="003E3A7F">
              <w:rPr>
                <w:rStyle w:val="Accentuation"/>
                <w:iCs w:val="0"/>
                <w:noProof/>
                <w:color w:val="5E5E5E" w:themeColor="text1"/>
              </w:rPr>
              <w:t xml:space="preserve"> Hormis Obi-Wan, à la lueur du film, on pourrait les qualifier de rebels malgré eux…</w:t>
            </w:r>
          </w:p>
          <w:p w14:paraId="01EE4466" w14:textId="544B3336" w:rsidR="003C3244" w:rsidRDefault="003E3A7F" w:rsidP="006C603C">
            <w:pPr>
              <w:jc w:val="both"/>
              <w:rPr>
                <w:rStyle w:val="Accentuation"/>
                <w:iCs w:val="0"/>
                <w:noProof/>
                <w:color w:val="5E5E5E" w:themeColor="text1"/>
              </w:rPr>
            </w:pPr>
            <w:r>
              <w:rPr>
                <w:rStyle w:val="Accentuation"/>
                <w:iCs w:val="0"/>
                <w:noProof/>
                <w:color w:val="5E5E5E" w:themeColor="text1"/>
              </w:rPr>
              <w:t>Il en va de même</w:t>
            </w:r>
            <w:r w:rsidR="00E44735">
              <w:rPr>
                <w:rStyle w:val="Accentuation"/>
                <w:iCs w:val="0"/>
                <w:noProof/>
                <w:color w:val="5E5E5E" w:themeColor="text1"/>
              </w:rPr>
              <w:t xml:space="preserve"> pour le groupe rouge, il rassemble les membres de l’Alliance rebelle sans aucune exception. </w:t>
            </w:r>
            <w:r>
              <w:rPr>
                <w:rStyle w:val="Accentuation"/>
                <w:iCs w:val="0"/>
                <w:noProof/>
                <w:color w:val="5E5E5E" w:themeColor="text1"/>
              </w:rPr>
              <w:t>C’est la clairement une marque d’homophilie.</w:t>
            </w:r>
          </w:p>
          <w:p w14:paraId="4F5E72F7" w14:textId="7448DDC3" w:rsidR="003C3244" w:rsidRDefault="003C3244" w:rsidP="006C603C">
            <w:pPr>
              <w:jc w:val="both"/>
              <w:rPr>
                <w:rStyle w:val="Accentuation"/>
                <w:iCs w:val="0"/>
                <w:noProof/>
                <w:color w:val="5E5E5E" w:themeColor="text1"/>
              </w:rPr>
            </w:pPr>
            <w:r>
              <w:rPr>
                <w:rStyle w:val="Accentuation"/>
                <w:iCs w:val="0"/>
                <w:noProof/>
                <w:color w:val="5E5E5E" w:themeColor="text1"/>
              </w:rPr>
              <w:t>Enfin, le groupe social vert, hormis une exception rassemble des personnage du côté obscur de la Force.</w:t>
            </w:r>
            <w:r w:rsidR="003E3A7F">
              <w:rPr>
                <w:rStyle w:val="Accentuation"/>
                <w:iCs w:val="0"/>
                <w:noProof/>
                <w:color w:val="5E5E5E" w:themeColor="text1"/>
              </w:rPr>
              <w:t xml:space="preserve"> Léia étant ici l’unique surprise de cette notion.</w:t>
            </w:r>
          </w:p>
          <w:p w14:paraId="2A70766E" w14:textId="77777777" w:rsidR="003E3A7F" w:rsidRDefault="003E3A7F" w:rsidP="006C603C">
            <w:pPr>
              <w:jc w:val="both"/>
              <w:rPr>
                <w:rStyle w:val="Accentuation"/>
                <w:iCs w:val="0"/>
                <w:noProof/>
                <w:color w:val="5E5E5E" w:themeColor="text1"/>
              </w:rPr>
            </w:pPr>
          </w:p>
          <w:p w14:paraId="137DC692" w14:textId="5DB71D12" w:rsidR="00C90DF5" w:rsidRDefault="003C3244" w:rsidP="006C603C">
            <w:pPr>
              <w:jc w:val="both"/>
              <w:rPr>
                <w:rStyle w:val="Accentuation"/>
                <w:iCs w:val="0"/>
                <w:noProof/>
                <w:color w:val="5E5E5E" w:themeColor="text1"/>
              </w:rPr>
            </w:pPr>
            <w:r>
              <w:rPr>
                <w:rStyle w:val="Accentuation"/>
                <w:iCs w:val="0"/>
                <w:noProof/>
                <w:color w:val="5E5E5E" w:themeColor="text1"/>
              </w:rPr>
              <w:t>Ainsi, l</w:t>
            </w:r>
            <w:r w:rsidR="00E44735">
              <w:rPr>
                <w:rStyle w:val="Accentuation"/>
                <w:iCs w:val="0"/>
                <w:noProof/>
                <w:color w:val="5E5E5E" w:themeColor="text1"/>
              </w:rPr>
              <w:t>e présent graphique confirme bien ce</w:t>
            </w:r>
            <w:r>
              <w:rPr>
                <w:rStyle w:val="Accentuation"/>
                <w:iCs w:val="0"/>
                <w:noProof/>
                <w:color w:val="5E5E5E" w:themeColor="text1"/>
              </w:rPr>
              <w:t xml:space="preserve"> concept de la tendance à l’homophilie. Il pourrait être intéressant d’ailleurs d’approfondir ce constat et de le mettre en parallèle avec la notion de Capital social évoquée par Pierre Bourdieu</w:t>
            </w:r>
            <w:sdt>
              <w:sdtPr>
                <w:rPr>
                  <w:rStyle w:val="Accentuation"/>
                  <w:iCs w:val="0"/>
                  <w:noProof/>
                  <w:color w:val="5E5E5E" w:themeColor="text1"/>
                </w:rPr>
                <w:id w:val="988590101"/>
                <w:citation/>
              </w:sdtPr>
              <w:sdtEndPr>
                <w:rPr>
                  <w:rStyle w:val="Accentuation"/>
                </w:rPr>
              </w:sdtEndPr>
              <w:sdtContent>
                <w:r w:rsidR="003E3A7F">
                  <w:rPr>
                    <w:rStyle w:val="Accentuation"/>
                    <w:iCs w:val="0"/>
                    <w:noProof/>
                    <w:color w:val="5E5E5E" w:themeColor="text1"/>
                  </w:rPr>
                  <w:fldChar w:fldCharType="begin"/>
                </w:r>
                <w:r w:rsidR="003E3A7F">
                  <w:rPr>
                    <w:rStyle w:val="Accentuation"/>
                    <w:iCs w:val="0"/>
                    <w:noProof/>
                    <w:color w:val="5E5E5E" w:themeColor="text1"/>
                  </w:rPr>
                  <w:instrText xml:space="preserve"> CITATION Fab14 \l 1036 </w:instrText>
                </w:r>
                <w:r w:rsidR="003E3A7F">
                  <w:rPr>
                    <w:rStyle w:val="Accentuation"/>
                    <w:iCs w:val="0"/>
                    <w:noProof/>
                    <w:color w:val="5E5E5E" w:themeColor="text1"/>
                  </w:rPr>
                  <w:fldChar w:fldCharType="separate"/>
                </w:r>
                <w:r w:rsidR="003E3A7F">
                  <w:rPr>
                    <w:rStyle w:val="Accentuation"/>
                    <w:iCs w:val="0"/>
                    <w:noProof/>
                    <w:color w:val="5E5E5E" w:themeColor="text1"/>
                  </w:rPr>
                  <w:t xml:space="preserve"> </w:t>
                </w:r>
                <w:r w:rsidR="003E3A7F" w:rsidRPr="00EA0367">
                  <w:rPr>
                    <w:noProof/>
                  </w:rPr>
                  <w:t>(Eloire, 2014)</w:t>
                </w:r>
                <w:r w:rsidR="003E3A7F">
                  <w:rPr>
                    <w:rStyle w:val="Accentuation"/>
                    <w:iCs w:val="0"/>
                    <w:noProof/>
                    <w:color w:val="5E5E5E" w:themeColor="text1"/>
                  </w:rPr>
                  <w:fldChar w:fldCharType="end"/>
                </w:r>
              </w:sdtContent>
            </w:sdt>
            <w:r w:rsidR="003E3A7F">
              <w:rPr>
                <w:rStyle w:val="Accentuation"/>
                <w:iCs w:val="0"/>
                <w:noProof/>
                <w:color w:val="5E5E5E" w:themeColor="text1"/>
              </w:rPr>
              <w:t>.</w:t>
            </w:r>
            <w:r>
              <w:rPr>
                <w:rStyle w:val="Accentuation"/>
                <w:iCs w:val="0"/>
                <w:noProof/>
                <w:color w:val="5E5E5E" w:themeColor="text1"/>
              </w:rPr>
              <w:t xml:space="preserve"> Il semble bien que l’œuvre de George Lucas soit encore plus riche que cela a pu être pensé</w:t>
            </w:r>
            <w:r w:rsidR="00EA0367">
              <w:rPr>
                <w:rStyle w:val="Accentuation"/>
                <w:iCs w:val="0"/>
                <w:noProof/>
                <w:color w:val="5E5E5E" w:themeColor="text1"/>
              </w:rPr>
              <w:t xml:space="preserve"> par beaucoup</w:t>
            </w:r>
            <w:r>
              <w:rPr>
                <w:rStyle w:val="Accentuation"/>
                <w:iCs w:val="0"/>
                <w:noProof/>
                <w:color w:val="5E5E5E" w:themeColor="text1"/>
              </w:rPr>
              <w:t>, et ce modeste travail d’analyse</w:t>
            </w:r>
            <w:r w:rsidR="00EA0367">
              <w:rPr>
                <w:rStyle w:val="Accentuation"/>
                <w:iCs w:val="0"/>
                <w:noProof/>
                <w:color w:val="5E5E5E" w:themeColor="text1"/>
              </w:rPr>
              <w:t xml:space="preserve"> des données d’un seul de ses films</w:t>
            </w:r>
            <w:r>
              <w:rPr>
                <w:rStyle w:val="Accentuation"/>
                <w:iCs w:val="0"/>
                <w:noProof/>
                <w:color w:val="5E5E5E" w:themeColor="text1"/>
              </w:rPr>
              <w:t xml:space="preserve"> me semble en tout cas</w:t>
            </w:r>
            <w:r w:rsidR="00EA0367">
              <w:rPr>
                <w:rStyle w:val="Accentuation"/>
                <w:iCs w:val="0"/>
                <w:noProof/>
                <w:color w:val="5E5E5E" w:themeColor="text1"/>
              </w:rPr>
              <w:t xml:space="preserve"> illustrer la véritable capacité analytique de la société que possède le cinéma</w:t>
            </w:r>
            <w:r w:rsidR="003E3A7F">
              <w:rPr>
                <w:rStyle w:val="Accentuation"/>
                <w:iCs w:val="0"/>
                <w:noProof/>
                <w:color w:val="5E5E5E" w:themeColor="text1"/>
              </w:rPr>
              <w:t>.</w:t>
            </w:r>
          </w:p>
          <w:p w14:paraId="7D2F0142" w14:textId="4D1A1FC8" w:rsidR="00C90DF5" w:rsidRDefault="00C90DF5" w:rsidP="003E3652">
            <w:pPr>
              <w:pStyle w:val="Texte"/>
              <w:jc w:val="both"/>
              <w:rPr>
                <w:rStyle w:val="Accentuation"/>
                <w:iCs w:val="0"/>
                <w:noProof/>
                <w:color w:val="5E5E5E" w:themeColor="text1"/>
              </w:rPr>
            </w:pPr>
          </w:p>
          <w:p w14:paraId="7E42211B" w14:textId="49FD06C3" w:rsidR="003E3A7F" w:rsidRDefault="003E3A7F" w:rsidP="003E3652">
            <w:pPr>
              <w:pStyle w:val="Texte"/>
              <w:jc w:val="both"/>
              <w:rPr>
                <w:rStyle w:val="Accentuation"/>
                <w:iCs w:val="0"/>
                <w:noProof/>
                <w:color w:val="5E5E5E" w:themeColor="text1"/>
              </w:rPr>
            </w:pPr>
          </w:p>
          <w:p w14:paraId="0AF94DB8" w14:textId="77777777" w:rsidR="003E3A7F" w:rsidRDefault="003E3A7F" w:rsidP="003E3652">
            <w:pPr>
              <w:pStyle w:val="Texte"/>
              <w:jc w:val="both"/>
              <w:rPr>
                <w:rStyle w:val="Accentuation"/>
                <w:iCs w:val="0"/>
                <w:noProof/>
                <w:color w:val="5E5E5E" w:themeColor="text1"/>
              </w:rPr>
            </w:pPr>
          </w:p>
          <w:p w14:paraId="135A650D" w14:textId="77777777" w:rsidR="00C90DF5" w:rsidRDefault="00C90DF5" w:rsidP="003E3652">
            <w:pPr>
              <w:pStyle w:val="Texte"/>
              <w:jc w:val="both"/>
              <w:rPr>
                <w:rStyle w:val="Accentuation"/>
                <w:iCs w:val="0"/>
                <w:noProof/>
                <w:color w:val="5E5E5E" w:themeColor="text1"/>
              </w:rPr>
            </w:pPr>
          </w:p>
          <w:p w14:paraId="58B148D7" w14:textId="0DE34EBC" w:rsidR="00C90DF5" w:rsidRPr="00AB4A7C" w:rsidRDefault="00C90DF5" w:rsidP="003E3652">
            <w:pPr>
              <w:pStyle w:val="Texte"/>
              <w:jc w:val="both"/>
              <w:rPr>
                <w:rStyle w:val="Accentuation"/>
                <w:iCs w:val="0"/>
                <w:noProof/>
                <w:color w:val="5E5E5E" w:themeColor="text1"/>
              </w:rPr>
            </w:pPr>
          </w:p>
        </w:tc>
        <w:tc>
          <w:tcPr>
            <w:tcW w:w="425" w:type="dxa"/>
            <w:shd w:val="clear" w:color="auto" w:fill="FFD1D1" w:themeFill="accent4"/>
          </w:tcPr>
          <w:p w14:paraId="24444EB4" w14:textId="77777777" w:rsidR="00E31D71" w:rsidRPr="006B7126" w:rsidRDefault="00E31D71" w:rsidP="006C2A76">
            <w:pPr>
              <w:rPr>
                <w:noProof/>
              </w:rPr>
            </w:pPr>
          </w:p>
        </w:tc>
      </w:tr>
      <w:tr w:rsidR="00E31D71" w:rsidRPr="006B7126" w14:paraId="399F41BE" w14:textId="77777777" w:rsidTr="006C2A76">
        <w:trPr>
          <w:trHeight w:val="3459"/>
        </w:trPr>
        <w:tc>
          <w:tcPr>
            <w:tcW w:w="426" w:type="dxa"/>
            <w:shd w:val="clear" w:color="auto" w:fill="FFD1D1" w:themeFill="accent4"/>
          </w:tcPr>
          <w:p w14:paraId="42A6C44C" w14:textId="2610EFF4" w:rsidR="00E31D71" w:rsidRPr="006B7126" w:rsidRDefault="00E31D71" w:rsidP="006C2A76">
            <w:pPr>
              <w:rPr>
                <w:noProof/>
              </w:rPr>
            </w:pPr>
          </w:p>
        </w:tc>
        <w:tc>
          <w:tcPr>
            <w:tcW w:w="9837" w:type="dxa"/>
            <w:gridSpan w:val="2"/>
            <w:tcBorders>
              <w:top w:val="single" w:sz="18" w:space="0" w:color="464646" w:themeColor="accent2"/>
              <w:bottom w:val="single" w:sz="18" w:space="0" w:color="464646" w:themeColor="accent2"/>
            </w:tcBorders>
            <w:shd w:val="clear" w:color="auto" w:fill="FFD1D1" w:themeFill="accent4"/>
            <w:vAlign w:val="center"/>
          </w:tcPr>
          <w:p w14:paraId="12C56AC8" w14:textId="4C6EC7F9" w:rsidR="00E31D71" w:rsidRPr="006B7126" w:rsidRDefault="00E31D71" w:rsidP="006C2A76">
            <w:pPr>
              <w:pStyle w:val="Titre3"/>
              <w:rPr>
                <w:rStyle w:val="Accentuation"/>
                <w:noProof/>
              </w:rPr>
            </w:pPr>
            <w:bookmarkStart w:id="34" w:name="_Toc75072318"/>
            <w:bookmarkStart w:id="35" w:name="_Toc75694046"/>
            <w:r>
              <w:rPr>
                <w:rStyle w:val="Accentuation"/>
                <w:noProof/>
              </w:rPr>
              <w:t>REGARD SUR LE TRAVAIL EFFECTUE</w:t>
            </w:r>
            <w:bookmarkEnd w:id="34"/>
            <w:bookmarkEnd w:id="35"/>
          </w:p>
          <w:p w14:paraId="59CE099B" w14:textId="58F7B4B9" w:rsidR="00AB4A7C" w:rsidRPr="006B7126" w:rsidRDefault="00AB4A7C" w:rsidP="00AB4A7C">
            <w:pPr>
              <w:pStyle w:val="Texte"/>
              <w:jc w:val="both"/>
              <w:rPr>
                <w:noProof/>
              </w:rPr>
            </w:pPr>
          </w:p>
          <w:p w14:paraId="098C407E" w14:textId="77777777" w:rsidR="003E3A7F" w:rsidRDefault="003E3A7F" w:rsidP="00AB4A7C">
            <w:pPr>
              <w:pStyle w:val="Titre3"/>
              <w:jc w:val="both"/>
              <w:rPr>
                <w:noProof/>
              </w:rPr>
            </w:pPr>
          </w:p>
          <w:p w14:paraId="79A821DE" w14:textId="688320BF" w:rsidR="001272AC" w:rsidRDefault="001272AC" w:rsidP="00AB4A7C">
            <w:pPr>
              <w:pStyle w:val="Titre3"/>
              <w:jc w:val="both"/>
              <w:rPr>
                <w:noProof/>
              </w:rPr>
            </w:pPr>
            <w:bookmarkStart w:id="36" w:name="_Toc75694047"/>
            <w:r>
              <w:rPr>
                <w:noProof/>
              </w:rPr>
              <w:t>Bilan</w:t>
            </w:r>
            <w:bookmarkEnd w:id="36"/>
          </w:p>
          <w:p w14:paraId="6A966230" w14:textId="77777777" w:rsidR="003E3A7F" w:rsidRDefault="003E3A7F" w:rsidP="001272AC">
            <w:pPr>
              <w:jc w:val="both"/>
            </w:pPr>
          </w:p>
          <w:p w14:paraId="3A831D48" w14:textId="16A8F39C" w:rsidR="001272AC" w:rsidRDefault="001272AC" w:rsidP="001272AC">
            <w:pPr>
              <w:jc w:val="both"/>
            </w:pPr>
            <w:r>
              <w:t>Réaliser un tel projet seul n’a pas été d’une grande facilité. En effet, l’année en distanciel a rendu les apprentissages plus difficiles. Notamment pour suivre les cours en visio sans souvent pouvoir manipuler en live les apprentissages. Cela m’a demandé des efforts plus conséquents pour intégrer de nouvelles compétences.</w:t>
            </w:r>
          </w:p>
          <w:p w14:paraId="64FE625E" w14:textId="77777777" w:rsidR="00EA0367" w:rsidRDefault="00EA0367" w:rsidP="001272AC">
            <w:pPr>
              <w:jc w:val="both"/>
            </w:pPr>
          </w:p>
          <w:p w14:paraId="530725A7" w14:textId="0E10996D" w:rsidR="001272AC" w:rsidRDefault="001272AC" w:rsidP="001272AC">
            <w:pPr>
              <w:jc w:val="both"/>
            </w:pPr>
            <w:r>
              <w:t>Cependant, réaliser ce projet sur les graphes m’a permis d’intégrer une compréhension plus forte de leur utilité. Et</w:t>
            </w:r>
            <w:r w:rsidR="00EA0367">
              <w:t>,</w:t>
            </w:r>
            <w:r>
              <w:t xml:space="preserve"> bien que je ne me destine pas à l’avenir au domaine de la data science, j’ai une meilleure vision du potentiel des datas et des usages qui peuvent en être faits.</w:t>
            </w:r>
          </w:p>
          <w:p w14:paraId="2DDAA5F1" w14:textId="381CE2FF" w:rsidR="00EA0367" w:rsidRDefault="00EA0367" w:rsidP="001272AC">
            <w:pPr>
              <w:jc w:val="both"/>
            </w:pPr>
          </w:p>
          <w:p w14:paraId="473D1F50" w14:textId="7EFEF925" w:rsidR="00EA0367" w:rsidRDefault="00EA0367" w:rsidP="001272AC">
            <w:pPr>
              <w:jc w:val="both"/>
            </w:pPr>
            <w:r>
              <w:t>J’ai pris également plaisir à valoriser ici mes connaissances en matière de sciences sociales mais surtout en matière cinématographique</w:t>
            </w:r>
            <w:r w:rsidR="003E3A7F">
              <w:t>, un bonus non négligeable</w:t>
            </w:r>
            <w:r>
              <w:t>.</w:t>
            </w:r>
          </w:p>
          <w:p w14:paraId="6FDAEC1E" w14:textId="77777777" w:rsidR="003E3A7F" w:rsidRDefault="003E3A7F" w:rsidP="00AB4A7C">
            <w:pPr>
              <w:pStyle w:val="Titre3"/>
              <w:jc w:val="both"/>
              <w:rPr>
                <w:noProof/>
              </w:rPr>
            </w:pPr>
          </w:p>
          <w:p w14:paraId="5053558D" w14:textId="6492D3F9" w:rsidR="00AB4A7C" w:rsidRDefault="001272AC" w:rsidP="00AB4A7C">
            <w:pPr>
              <w:pStyle w:val="Titre3"/>
              <w:jc w:val="both"/>
              <w:rPr>
                <w:noProof/>
              </w:rPr>
            </w:pPr>
            <w:bookmarkStart w:id="37" w:name="_Toc75694048"/>
            <w:r>
              <w:rPr>
                <w:noProof/>
              </w:rPr>
              <w:t>Difficultés et problématiques rencontrées</w:t>
            </w:r>
            <w:bookmarkEnd w:id="37"/>
          </w:p>
          <w:p w14:paraId="44620D6F" w14:textId="77777777" w:rsidR="003E3A7F" w:rsidRDefault="003E3A7F" w:rsidP="001272AC">
            <w:pPr>
              <w:jc w:val="both"/>
            </w:pPr>
          </w:p>
          <w:p w14:paraId="171D89EA" w14:textId="77777777" w:rsidR="003E3A7F" w:rsidRDefault="003E3A7F" w:rsidP="001272AC">
            <w:pPr>
              <w:jc w:val="both"/>
            </w:pPr>
            <w:r>
              <w:t>Concernant les difficultés rencontrées, j’en dénombre au moins 3.</w:t>
            </w:r>
          </w:p>
          <w:p w14:paraId="341C9CCB" w14:textId="4375BE97" w:rsidR="001272AC" w:rsidRDefault="001272AC" w:rsidP="001272AC">
            <w:pPr>
              <w:jc w:val="both"/>
            </w:pPr>
            <w:r>
              <w:t>Au début du projet, je devais travailler sur un autre lot de données</w:t>
            </w:r>
            <w:r w:rsidR="009B4CE0">
              <w:t>. Le data set était dédié à un vin Portugais ‘Vinho Verde’ et présentait l’ensemble des données chimiques relevées sur une partie de la production. Le lot de données ne présentait pas d’arêtes, ce qui m’est apparu comme perturbant. Après avoir effectué ce projet-ci, je note les éléments que j’aurais pu établir, le graphe n’aurait alors pas pris la forme d’un réseau mais d’autres aspects auraient pu être valorisés et visualisés.</w:t>
            </w:r>
          </w:p>
          <w:p w14:paraId="2CB97868" w14:textId="77777777" w:rsidR="003E3A7F" w:rsidRDefault="003E3A7F" w:rsidP="001272AC">
            <w:pPr>
              <w:jc w:val="both"/>
            </w:pPr>
          </w:p>
          <w:p w14:paraId="40CE6F25" w14:textId="56AC5804" w:rsidR="009B4CE0" w:rsidRDefault="009B4CE0" w:rsidP="001272AC">
            <w:pPr>
              <w:jc w:val="both"/>
            </w:pPr>
            <w:r>
              <w:t>Cependant, le travail sur le réseau social me semblait plus parlant et plus proche de ce que je cherchais à établir. Ainsi, parmi les jeux de données proposés je me suis tourné vers celui concernant Star Wars.</w:t>
            </w:r>
          </w:p>
          <w:p w14:paraId="3EA4E32F" w14:textId="77777777" w:rsidR="003E3A7F" w:rsidRDefault="003E3A7F" w:rsidP="001272AC">
            <w:pPr>
              <w:jc w:val="both"/>
            </w:pPr>
          </w:p>
          <w:p w14:paraId="45E8DC77" w14:textId="58163707" w:rsidR="009B4CE0" w:rsidRDefault="009B4CE0" w:rsidP="001272AC">
            <w:pPr>
              <w:jc w:val="both"/>
            </w:pPr>
            <w:r>
              <w:t xml:space="preserve">Si sous python il a été assez simple d’utiliser les données au format JSON grâce </w:t>
            </w:r>
            <w:r w:rsidR="00657ED3">
              <w:t>à</w:t>
            </w:r>
            <w:r>
              <w:t xml:space="preserve"> un import</w:t>
            </w:r>
            <w:r w:rsidR="003E3A7F">
              <w:t xml:space="preserve"> de package</w:t>
            </w:r>
            <w:r>
              <w:t>. Il m’a tout de même fallu retravailler le fichier de données natif pour l’utiliser sous Gephi. Ainsi, pour simplifier l’interprétation des données, j’ai séparé le JSON en deux onglets distincts, l’un dédié aux liens, l’autre pour les nœuds. J’ai alors renommé les colonnes pour qu’elles correspondent au format attendu par Gephi :</w:t>
            </w:r>
          </w:p>
          <w:p w14:paraId="1A1CA3B2" w14:textId="77777777" w:rsidR="009B4CE0" w:rsidRDefault="009B4CE0" w:rsidP="009B4CE0">
            <w:pPr>
              <w:ind w:left="592"/>
              <w:jc w:val="both"/>
              <w:rPr>
                <w:noProof/>
              </w:rPr>
            </w:pPr>
            <w:r w:rsidRPr="00647625">
              <w:rPr>
                <w:b/>
                <w:bCs/>
                <w:noProof/>
              </w:rPr>
              <w:t>Nœuds</w:t>
            </w:r>
            <w:r>
              <w:rPr>
                <w:noProof/>
              </w:rPr>
              <w:t> :</w:t>
            </w:r>
          </w:p>
          <w:p w14:paraId="4753FB17" w14:textId="216F90FF" w:rsidR="000029CF" w:rsidRPr="000029CF" w:rsidRDefault="000029CF" w:rsidP="009B4CE0">
            <w:pPr>
              <w:pStyle w:val="Paragraphedeliste"/>
              <w:numPr>
                <w:ilvl w:val="0"/>
                <w:numId w:val="1"/>
              </w:numPr>
              <w:ind w:left="1018"/>
              <w:jc w:val="both"/>
              <w:rPr>
                <w:noProof/>
              </w:rPr>
            </w:pPr>
            <w:r>
              <w:rPr>
                <w:noProof/>
              </w:rPr>
              <w:t xml:space="preserve">ajout d’une colonne </w:t>
            </w:r>
            <w:r>
              <w:rPr>
                <w:i/>
                <w:iCs/>
                <w:noProof/>
              </w:rPr>
              <w:t>id</w:t>
            </w:r>
            <w:r>
              <w:rPr>
                <w:noProof/>
              </w:rPr>
              <w:t xml:space="preserve"> basée sur le numéro correspondant dans le JSON</w:t>
            </w:r>
          </w:p>
          <w:p w14:paraId="57C09052" w14:textId="7643BD2F" w:rsidR="009B4CE0" w:rsidRDefault="009B4CE0" w:rsidP="009B4CE0">
            <w:pPr>
              <w:pStyle w:val="Paragraphedeliste"/>
              <w:numPr>
                <w:ilvl w:val="0"/>
                <w:numId w:val="1"/>
              </w:numPr>
              <w:ind w:left="1018"/>
              <w:jc w:val="both"/>
              <w:rPr>
                <w:noProof/>
              </w:rPr>
            </w:pPr>
            <w:r w:rsidRPr="00AB4A7C">
              <w:rPr>
                <w:i/>
                <w:iCs/>
                <w:noProof/>
              </w:rPr>
              <w:t>name</w:t>
            </w:r>
            <w:r>
              <w:rPr>
                <w:noProof/>
              </w:rPr>
              <w:t xml:space="preserve"> </w:t>
            </w:r>
            <w:r w:rsidR="000029CF">
              <w:rPr>
                <w:noProof/>
              </w:rPr>
              <w:t xml:space="preserve">&gt; </w:t>
            </w:r>
            <w:r w:rsidR="000029CF" w:rsidRPr="000029CF">
              <w:rPr>
                <w:i/>
                <w:iCs/>
                <w:noProof/>
              </w:rPr>
              <w:t>label</w:t>
            </w:r>
          </w:p>
          <w:p w14:paraId="30752817" w14:textId="7AD0D16E" w:rsidR="009B4CE0" w:rsidRDefault="009B4CE0" w:rsidP="000029CF">
            <w:pPr>
              <w:pStyle w:val="Paragraphedeliste"/>
              <w:numPr>
                <w:ilvl w:val="0"/>
                <w:numId w:val="1"/>
              </w:numPr>
              <w:ind w:left="1018"/>
              <w:jc w:val="both"/>
              <w:rPr>
                <w:noProof/>
              </w:rPr>
            </w:pPr>
            <w:r w:rsidRPr="00AB4A7C">
              <w:rPr>
                <w:i/>
                <w:iCs/>
                <w:noProof/>
              </w:rPr>
              <w:t>value</w:t>
            </w:r>
            <w:r w:rsidR="000029CF">
              <w:rPr>
                <w:i/>
                <w:iCs/>
                <w:noProof/>
              </w:rPr>
              <w:t xml:space="preserve"> </w:t>
            </w:r>
            <w:r w:rsidR="000029CF" w:rsidRPr="000029CF">
              <w:rPr>
                <w:noProof/>
              </w:rPr>
              <w:t>et</w:t>
            </w:r>
            <w:r w:rsidR="000029CF">
              <w:rPr>
                <w:i/>
                <w:iCs/>
                <w:noProof/>
              </w:rPr>
              <w:t xml:space="preserve"> colour </w:t>
            </w:r>
            <w:r w:rsidR="000029CF">
              <w:rPr>
                <w:noProof/>
              </w:rPr>
              <w:t>rentant</w:t>
            </w:r>
            <w:r>
              <w:rPr>
                <w:noProof/>
              </w:rPr>
              <w:t xml:space="preserve"> </w:t>
            </w:r>
            <w:r w:rsidR="000029CF">
              <w:rPr>
                <w:noProof/>
              </w:rPr>
              <w:t>inchangées</w:t>
            </w:r>
          </w:p>
          <w:p w14:paraId="198FCCDB" w14:textId="5CEDDC84" w:rsidR="009B4CE0" w:rsidRDefault="009B4CE0" w:rsidP="009B4CE0">
            <w:pPr>
              <w:ind w:left="592"/>
              <w:jc w:val="both"/>
              <w:rPr>
                <w:noProof/>
              </w:rPr>
            </w:pPr>
            <w:r w:rsidRPr="00647625">
              <w:rPr>
                <w:b/>
                <w:bCs/>
                <w:noProof/>
              </w:rPr>
              <w:t>Liens</w:t>
            </w:r>
            <w:r w:rsidR="000029CF">
              <w:rPr>
                <w:noProof/>
              </w:rPr>
              <w:t xml:space="preserve"> </w:t>
            </w:r>
            <w:r>
              <w:rPr>
                <w:noProof/>
              </w:rPr>
              <w:t>:</w:t>
            </w:r>
          </w:p>
          <w:p w14:paraId="084F65ED" w14:textId="77777777" w:rsidR="000029CF" w:rsidRPr="000029CF" w:rsidRDefault="000029CF" w:rsidP="000029CF">
            <w:pPr>
              <w:pStyle w:val="Paragraphedeliste"/>
              <w:numPr>
                <w:ilvl w:val="0"/>
                <w:numId w:val="1"/>
              </w:numPr>
              <w:ind w:left="1018"/>
              <w:jc w:val="both"/>
              <w:rPr>
                <w:noProof/>
              </w:rPr>
            </w:pPr>
            <w:r>
              <w:rPr>
                <w:noProof/>
              </w:rPr>
              <w:t xml:space="preserve">ajout d’une colonne </w:t>
            </w:r>
            <w:r>
              <w:rPr>
                <w:i/>
                <w:iCs/>
                <w:noProof/>
              </w:rPr>
              <w:t>id</w:t>
            </w:r>
            <w:r>
              <w:rPr>
                <w:noProof/>
              </w:rPr>
              <w:t xml:space="preserve"> basée sur le numéro correspondant dans le JSON</w:t>
            </w:r>
          </w:p>
          <w:p w14:paraId="2DC2BCB5" w14:textId="62E90F1C" w:rsidR="009B4CE0" w:rsidRDefault="009B4CE0" w:rsidP="008B34A2">
            <w:pPr>
              <w:pStyle w:val="Paragraphedeliste"/>
              <w:numPr>
                <w:ilvl w:val="0"/>
                <w:numId w:val="1"/>
              </w:numPr>
              <w:ind w:left="1018"/>
              <w:jc w:val="both"/>
              <w:rPr>
                <w:noProof/>
              </w:rPr>
            </w:pPr>
            <w:r w:rsidRPr="000029CF">
              <w:rPr>
                <w:i/>
                <w:iCs/>
                <w:noProof/>
              </w:rPr>
              <w:t>source</w:t>
            </w:r>
            <w:r w:rsidR="000029CF" w:rsidRPr="000029CF">
              <w:rPr>
                <w:i/>
                <w:iCs/>
                <w:noProof/>
              </w:rPr>
              <w:t xml:space="preserve">, </w:t>
            </w:r>
            <w:r w:rsidRPr="000029CF">
              <w:rPr>
                <w:i/>
                <w:iCs/>
                <w:noProof/>
              </w:rPr>
              <w:t>target</w:t>
            </w:r>
            <w:r>
              <w:rPr>
                <w:noProof/>
              </w:rPr>
              <w:t xml:space="preserve"> </w:t>
            </w:r>
            <w:r w:rsidR="000029CF" w:rsidRPr="000029CF">
              <w:rPr>
                <w:noProof/>
              </w:rPr>
              <w:t xml:space="preserve">et </w:t>
            </w:r>
            <w:r w:rsidRPr="000029CF">
              <w:rPr>
                <w:i/>
                <w:iCs/>
                <w:noProof/>
              </w:rPr>
              <w:t>value</w:t>
            </w:r>
            <w:r>
              <w:rPr>
                <w:noProof/>
              </w:rPr>
              <w:t xml:space="preserve"> : </w:t>
            </w:r>
            <w:r w:rsidR="000029CF">
              <w:rPr>
                <w:noProof/>
              </w:rPr>
              <w:t>rentant inchangées</w:t>
            </w:r>
          </w:p>
          <w:p w14:paraId="767F0D24" w14:textId="56AFABE1" w:rsidR="009B4CE0" w:rsidRDefault="009B4CE0" w:rsidP="001272AC">
            <w:pPr>
              <w:jc w:val="both"/>
            </w:pPr>
          </w:p>
          <w:p w14:paraId="2C61BA05" w14:textId="1B6CB8F9" w:rsidR="0086426F" w:rsidRDefault="0086426F" w:rsidP="001272AC">
            <w:pPr>
              <w:jc w:val="both"/>
            </w:pPr>
            <w:r>
              <w:t>Dernière difficulté et non des moindres, il a fallu réaliser l’ensemble de ce travail en parallèle des sessions de rattrapages des examens de l’année. C’est pourquoi au regard du résultat, je peux en toute humilité me sentir fier du résultat proposé.</w:t>
            </w:r>
          </w:p>
          <w:p w14:paraId="5C946E05" w14:textId="4263E947" w:rsidR="00AB4A7C" w:rsidRDefault="00AB4A7C" w:rsidP="00AB4A7C">
            <w:pPr>
              <w:pStyle w:val="Texte"/>
            </w:pPr>
          </w:p>
          <w:p w14:paraId="4BBAEFA2" w14:textId="6DB3E5EA" w:rsidR="00AB4A7C" w:rsidRDefault="00AB4A7C" w:rsidP="00AB4A7C">
            <w:pPr>
              <w:pStyle w:val="Texte"/>
            </w:pPr>
          </w:p>
          <w:p w14:paraId="37D0BEBB" w14:textId="454D90DB" w:rsidR="00AB4A7C" w:rsidRPr="00AB4A7C" w:rsidRDefault="00AB4A7C" w:rsidP="00AB4A7C">
            <w:pPr>
              <w:pStyle w:val="Texte"/>
              <w:rPr>
                <w:rStyle w:val="Accentuation"/>
                <w:iCs w:val="0"/>
                <w:noProof/>
                <w:color w:val="5E5E5E" w:themeColor="text1"/>
              </w:rPr>
            </w:pPr>
          </w:p>
        </w:tc>
        <w:tc>
          <w:tcPr>
            <w:tcW w:w="425" w:type="dxa"/>
            <w:shd w:val="clear" w:color="auto" w:fill="FFD1D1" w:themeFill="accent4"/>
          </w:tcPr>
          <w:p w14:paraId="5E31DAAF" w14:textId="77777777" w:rsidR="00E31D71" w:rsidRPr="006B7126" w:rsidRDefault="00E31D71" w:rsidP="006C2A76">
            <w:pPr>
              <w:rPr>
                <w:noProof/>
              </w:rPr>
            </w:pPr>
          </w:p>
        </w:tc>
      </w:tr>
      <w:tr w:rsidR="00EA0367" w:rsidRPr="006B7126" w14:paraId="251A6EF0" w14:textId="77777777" w:rsidTr="0027316C">
        <w:trPr>
          <w:trHeight w:val="547"/>
        </w:trPr>
        <w:tc>
          <w:tcPr>
            <w:tcW w:w="426" w:type="dxa"/>
            <w:shd w:val="clear" w:color="auto" w:fill="FFD1D1" w:themeFill="accent4"/>
          </w:tcPr>
          <w:p w14:paraId="5CB5EAE8" w14:textId="77777777" w:rsidR="00EA0367" w:rsidRPr="006B7126" w:rsidRDefault="00EA0367" w:rsidP="0027316C">
            <w:pPr>
              <w:pageBreakBefore/>
              <w:rPr>
                <w:noProof/>
              </w:rPr>
            </w:pPr>
          </w:p>
        </w:tc>
        <w:tc>
          <w:tcPr>
            <w:tcW w:w="4961" w:type="dxa"/>
            <w:shd w:val="clear" w:color="auto" w:fill="FFD1D1" w:themeFill="accent4"/>
          </w:tcPr>
          <w:p w14:paraId="4A019E2C" w14:textId="77777777" w:rsidR="00EA0367" w:rsidRPr="006B7126" w:rsidRDefault="00EA0367" w:rsidP="0027316C">
            <w:pPr>
              <w:rPr>
                <w:noProof/>
              </w:rPr>
            </w:pPr>
          </w:p>
        </w:tc>
        <w:tc>
          <w:tcPr>
            <w:tcW w:w="4876" w:type="dxa"/>
            <w:shd w:val="clear" w:color="auto" w:fill="FFD1D1" w:themeFill="accent4"/>
          </w:tcPr>
          <w:p w14:paraId="3B1DDA4C" w14:textId="77777777" w:rsidR="00EA0367" w:rsidRPr="006B7126" w:rsidRDefault="00EA0367" w:rsidP="0027316C">
            <w:pPr>
              <w:rPr>
                <w:noProof/>
              </w:rPr>
            </w:pPr>
          </w:p>
        </w:tc>
        <w:tc>
          <w:tcPr>
            <w:tcW w:w="425" w:type="dxa"/>
            <w:shd w:val="clear" w:color="auto" w:fill="FFD1D1" w:themeFill="accent4"/>
          </w:tcPr>
          <w:p w14:paraId="034C670F" w14:textId="77777777" w:rsidR="00EA0367" w:rsidRPr="006B7126" w:rsidRDefault="00EA0367" w:rsidP="0027316C">
            <w:pPr>
              <w:rPr>
                <w:noProof/>
              </w:rPr>
            </w:pPr>
          </w:p>
        </w:tc>
      </w:tr>
      <w:tr w:rsidR="00EA0367" w:rsidRPr="006B7126" w14:paraId="290418A1" w14:textId="77777777" w:rsidTr="0027316C">
        <w:trPr>
          <w:trHeight w:val="10260"/>
        </w:trPr>
        <w:tc>
          <w:tcPr>
            <w:tcW w:w="426" w:type="dxa"/>
            <w:shd w:val="clear" w:color="auto" w:fill="FFD1D1" w:themeFill="accent4"/>
          </w:tcPr>
          <w:p w14:paraId="021EA16B" w14:textId="77777777" w:rsidR="00EA0367" w:rsidRPr="006B7126" w:rsidRDefault="00EA0367" w:rsidP="0027316C">
            <w:pPr>
              <w:rPr>
                <w:noProof/>
              </w:rPr>
            </w:pPr>
          </w:p>
        </w:tc>
        <w:tc>
          <w:tcPr>
            <w:tcW w:w="4961" w:type="dxa"/>
            <w:tcBorders>
              <w:bottom w:val="single" w:sz="18" w:space="0" w:color="464646" w:themeColor="accent2"/>
            </w:tcBorders>
            <w:shd w:val="clear" w:color="auto" w:fill="FFD1D1" w:themeFill="accent4"/>
          </w:tcPr>
          <w:p w14:paraId="2CFE7AE2" w14:textId="77777777" w:rsidR="00856C8B" w:rsidRDefault="003E3A7F" w:rsidP="00EA0367">
            <w:pPr>
              <w:pStyle w:val="Texte"/>
              <w:jc w:val="both"/>
              <w:rPr>
                <w:noProof/>
              </w:rPr>
            </w:pPr>
            <w:r>
              <w:rPr>
                <w:noProof/>
              </w:rPr>
              <w:t xml:space="preserve">En conclusion, </w:t>
            </w:r>
            <w:r w:rsidR="00856C8B">
              <w:rPr>
                <w:noProof/>
              </w:rPr>
              <w:t xml:space="preserve">je peux me féliciter d’avoir su mener à bien l’objectif que je m’étais fixé. </w:t>
            </w:r>
          </w:p>
          <w:p w14:paraId="7FE50EDD" w14:textId="1497EDA5" w:rsidR="00856C8B" w:rsidRDefault="00856C8B" w:rsidP="00EA0367">
            <w:pPr>
              <w:pStyle w:val="Texte"/>
              <w:jc w:val="both"/>
              <w:rPr>
                <w:noProof/>
              </w:rPr>
            </w:pPr>
            <w:r>
              <w:rPr>
                <w:noProof/>
              </w:rPr>
              <w:t>Ce projet m’a permis de manipuler concrètement des données, de les analyser et d’en donner une interprétation, la mienne, qui me semble non seulement confirmer que j’ai su maîtriser les outils proposés en réalisant des graphes tant sous Python qu’avec Gephi mais en valorisant également mes connaissances propres en termes de cinéma et de sciences sociales.</w:t>
            </w:r>
          </w:p>
          <w:p w14:paraId="4B51936E" w14:textId="77777777" w:rsidR="00856C8B" w:rsidRDefault="00856C8B" w:rsidP="00EA0367">
            <w:pPr>
              <w:pStyle w:val="Texte"/>
              <w:jc w:val="both"/>
              <w:rPr>
                <w:noProof/>
              </w:rPr>
            </w:pPr>
          </w:p>
          <w:p w14:paraId="4DC870EE" w14:textId="77777777" w:rsidR="00856C8B" w:rsidRDefault="00856C8B" w:rsidP="00EA0367">
            <w:pPr>
              <w:pStyle w:val="Texte"/>
              <w:jc w:val="both"/>
              <w:rPr>
                <w:noProof/>
              </w:rPr>
            </w:pPr>
            <w:r>
              <w:rPr>
                <w:noProof/>
              </w:rPr>
              <w:t xml:space="preserve">La théorie des graphes est un vaste domaine d’étude, et pour ma part, l’analyse des réseaux sociaux, des interactions entre les individus, me semble un volet intéressant d’analyses. Cela ouvre clairement des perspectives sur les usages possibles dans de nombreux domaines. </w:t>
            </w:r>
          </w:p>
          <w:p w14:paraId="1079C022" w14:textId="6BF74A3E" w:rsidR="00EA0367" w:rsidRDefault="00856C8B" w:rsidP="00EA0367">
            <w:pPr>
              <w:pStyle w:val="Texte"/>
              <w:jc w:val="both"/>
              <w:rPr>
                <w:noProof/>
              </w:rPr>
            </w:pPr>
            <w:r>
              <w:rPr>
                <w:noProof/>
              </w:rPr>
              <w:t xml:space="preserve">Allier théorie mathématique et technique informatique a déjà révolutionné l’usage de nos données. Mais ce volet invitant l’analyse sociale des relations entre les membres d’un réseau me semble un domaine plein d’opportunités et de </w:t>
            </w:r>
            <w:r w:rsidR="00D75A35">
              <w:rPr>
                <w:noProof/>
              </w:rPr>
              <w:t>possibilités loin d’être encore toutes exploitées</w:t>
            </w:r>
            <w:r>
              <w:rPr>
                <w:noProof/>
              </w:rPr>
              <w:t>.</w:t>
            </w:r>
          </w:p>
          <w:p w14:paraId="08E81DBE" w14:textId="4BC9C72F" w:rsidR="00D75A35" w:rsidRDefault="00D75A35" w:rsidP="00EA0367">
            <w:pPr>
              <w:pStyle w:val="Texte"/>
              <w:jc w:val="both"/>
              <w:rPr>
                <w:noProof/>
              </w:rPr>
            </w:pPr>
          </w:p>
          <w:p w14:paraId="16EB22A7" w14:textId="50FD49C9" w:rsidR="00D75A35" w:rsidRDefault="00D75A35" w:rsidP="00EA0367">
            <w:pPr>
              <w:pStyle w:val="Texte"/>
              <w:jc w:val="both"/>
              <w:rPr>
                <w:noProof/>
              </w:rPr>
            </w:pPr>
          </w:p>
          <w:p w14:paraId="200485CE" w14:textId="688DE4E2" w:rsidR="00D75A35" w:rsidRDefault="00D75A35" w:rsidP="00EA0367">
            <w:pPr>
              <w:pStyle w:val="Texte"/>
              <w:jc w:val="both"/>
              <w:rPr>
                <w:noProof/>
              </w:rPr>
            </w:pPr>
          </w:p>
          <w:p w14:paraId="2692A305" w14:textId="6284C663" w:rsidR="00D75A35" w:rsidRDefault="00D75A35" w:rsidP="00EA0367">
            <w:pPr>
              <w:pStyle w:val="Texte"/>
              <w:jc w:val="both"/>
              <w:rPr>
                <w:noProof/>
              </w:rPr>
            </w:pPr>
          </w:p>
          <w:p w14:paraId="1ABBC06C" w14:textId="2FD1BDC3" w:rsidR="00D75A35" w:rsidRDefault="00D75A35" w:rsidP="00EA0367">
            <w:pPr>
              <w:pStyle w:val="Texte"/>
              <w:jc w:val="both"/>
              <w:rPr>
                <w:noProof/>
              </w:rPr>
            </w:pPr>
          </w:p>
          <w:p w14:paraId="1C69A31B" w14:textId="1BA2FE4E" w:rsidR="00D75A35" w:rsidRDefault="00D75A35" w:rsidP="00EA0367">
            <w:pPr>
              <w:pStyle w:val="Texte"/>
              <w:jc w:val="both"/>
              <w:rPr>
                <w:noProof/>
              </w:rPr>
            </w:pPr>
          </w:p>
          <w:p w14:paraId="5702B25A" w14:textId="1D81137E" w:rsidR="00D75A35" w:rsidRDefault="00D75A35" w:rsidP="00EA0367">
            <w:pPr>
              <w:pStyle w:val="Texte"/>
              <w:jc w:val="both"/>
              <w:rPr>
                <w:noProof/>
              </w:rPr>
            </w:pPr>
          </w:p>
          <w:p w14:paraId="7BD598B8" w14:textId="4C50C3C7" w:rsidR="00D75A35" w:rsidRDefault="00D75A35" w:rsidP="00EA0367">
            <w:pPr>
              <w:pStyle w:val="Texte"/>
              <w:jc w:val="both"/>
              <w:rPr>
                <w:noProof/>
              </w:rPr>
            </w:pPr>
          </w:p>
          <w:p w14:paraId="517389BA" w14:textId="587775A4" w:rsidR="00D75A35" w:rsidRDefault="00D75A35" w:rsidP="00EA0367">
            <w:pPr>
              <w:pStyle w:val="Texte"/>
              <w:jc w:val="both"/>
              <w:rPr>
                <w:noProof/>
              </w:rPr>
            </w:pPr>
          </w:p>
          <w:p w14:paraId="79E902F2" w14:textId="7B22ED1B" w:rsidR="00D75A35" w:rsidRDefault="00D75A35" w:rsidP="00EA0367">
            <w:pPr>
              <w:pStyle w:val="Texte"/>
              <w:jc w:val="both"/>
              <w:rPr>
                <w:noProof/>
              </w:rPr>
            </w:pPr>
          </w:p>
          <w:p w14:paraId="02756408" w14:textId="77777777" w:rsidR="00D75A35" w:rsidRDefault="00D75A35" w:rsidP="00EA0367">
            <w:pPr>
              <w:pStyle w:val="Texte"/>
              <w:jc w:val="both"/>
              <w:rPr>
                <w:noProof/>
              </w:rPr>
            </w:pPr>
          </w:p>
          <w:p w14:paraId="09C3B6F5" w14:textId="344E8748" w:rsidR="00D75A35" w:rsidRDefault="00D75A35" w:rsidP="00EA0367">
            <w:pPr>
              <w:pStyle w:val="Texte"/>
              <w:jc w:val="both"/>
              <w:rPr>
                <w:noProof/>
              </w:rPr>
            </w:pPr>
          </w:p>
          <w:p w14:paraId="43A8AA6D" w14:textId="389EE633" w:rsidR="00D75A35" w:rsidRDefault="00D75A35" w:rsidP="00EA0367">
            <w:pPr>
              <w:pStyle w:val="Texte"/>
              <w:jc w:val="both"/>
              <w:rPr>
                <w:noProof/>
              </w:rPr>
            </w:pPr>
          </w:p>
          <w:p w14:paraId="42F1FAC2" w14:textId="582DC236" w:rsidR="00D75A35" w:rsidRDefault="00D75A35" w:rsidP="00EA0367">
            <w:pPr>
              <w:pStyle w:val="Texte"/>
              <w:jc w:val="both"/>
              <w:rPr>
                <w:noProof/>
              </w:rPr>
            </w:pPr>
          </w:p>
          <w:p w14:paraId="6E80745F" w14:textId="77777777" w:rsidR="00D75A35" w:rsidRDefault="00D75A35" w:rsidP="00EA0367">
            <w:pPr>
              <w:pStyle w:val="Texte"/>
              <w:jc w:val="both"/>
              <w:rPr>
                <w:noProof/>
              </w:rPr>
            </w:pPr>
          </w:p>
          <w:p w14:paraId="29CC8D8D" w14:textId="77777777" w:rsidR="00EA0367" w:rsidRDefault="00EA0367" w:rsidP="00EA0367">
            <w:pPr>
              <w:pStyle w:val="Texte"/>
              <w:jc w:val="both"/>
              <w:rPr>
                <w:noProof/>
              </w:rPr>
            </w:pPr>
          </w:p>
          <w:p w14:paraId="6C234123" w14:textId="0BA0EC7D" w:rsidR="00EA0367" w:rsidRPr="006B7126" w:rsidRDefault="00EA0367" w:rsidP="00856C8B">
            <w:pPr>
              <w:pStyle w:val="Texte"/>
              <w:jc w:val="both"/>
              <w:rPr>
                <w:noProof/>
              </w:rPr>
            </w:pPr>
          </w:p>
        </w:tc>
        <w:tc>
          <w:tcPr>
            <w:tcW w:w="4876" w:type="dxa"/>
            <w:tcBorders>
              <w:bottom w:val="single" w:sz="18" w:space="0" w:color="464646" w:themeColor="accent2"/>
            </w:tcBorders>
            <w:shd w:val="clear" w:color="auto" w:fill="FFD1D1" w:themeFill="accent4"/>
          </w:tcPr>
          <w:p w14:paraId="1593B724" w14:textId="0B688B51" w:rsidR="00856C8B" w:rsidRPr="00856C8B" w:rsidRDefault="00EA0367" w:rsidP="00856C8B">
            <w:pPr>
              <w:pStyle w:val="Titre5"/>
              <w:rPr>
                <w:noProof/>
              </w:rPr>
            </w:pPr>
            <w:r>
              <w:rPr>
                <w:noProof/>
              </w:rPr>
              <w:t>Conclusion</w:t>
            </w:r>
          </w:p>
        </w:tc>
        <w:tc>
          <w:tcPr>
            <w:tcW w:w="425" w:type="dxa"/>
            <w:shd w:val="clear" w:color="auto" w:fill="FFD1D1" w:themeFill="accent4"/>
          </w:tcPr>
          <w:p w14:paraId="5EE597F9" w14:textId="77777777" w:rsidR="00EA0367" w:rsidRPr="006B7126" w:rsidRDefault="00EA0367" w:rsidP="0027316C">
            <w:pPr>
              <w:rPr>
                <w:noProof/>
              </w:rPr>
            </w:pPr>
          </w:p>
        </w:tc>
      </w:tr>
    </w:tbl>
    <w:p w14:paraId="0698CD27" w14:textId="77777777" w:rsidR="00CE2751" w:rsidRDefault="00711169">
      <w:r>
        <w:br w:type="page"/>
      </w:r>
    </w:p>
    <w:bookmarkStart w:id="38" w:name="_Toc75694049" w:displacedByCustomXml="next"/>
    <w:bookmarkStart w:id="39" w:name="_Toc75072319" w:displacedByCustomXml="next"/>
    <w:sdt>
      <w:sdtPr>
        <w:rPr>
          <w:rFonts w:asciiTheme="minorHAnsi" w:eastAsiaTheme="minorHAnsi" w:hAnsiTheme="minorHAnsi" w:cstheme="minorBidi"/>
          <w:b w:val="0"/>
          <w:color w:val="auto"/>
          <w:sz w:val="24"/>
          <w:szCs w:val="24"/>
        </w:rPr>
        <w:id w:val="-1856190107"/>
        <w:docPartObj>
          <w:docPartGallery w:val="Bibliographies"/>
          <w:docPartUnique/>
        </w:docPartObj>
      </w:sdtPr>
      <w:sdtEndPr/>
      <w:sdtContent>
        <w:p w14:paraId="2F02FD74" w14:textId="089F7AA2" w:rsidR="00CE2751" w:rsidRPr="001F5B5F" w:rsidRDefault="00CE2751">
          <w:pPr>
            <w:pStyle w:val="Titre1"/>
            <w:rPr>
              <w:rStyle w:val="Titre3Car"/>
            </w:rPr>
          </w:pPr>
          <w:r w:rsidRPr="001F5B5F">
            <w:rPr>
              <w:rStyle w:val="Titre3Car"/>
            </w:rPr>
            <w:t>Bibliographie</w:t>
          </w:r>
          <w:bookmarkEnd w:id="39"/>
          <w:r w:rsidR="00D75A35">
            <w:rPr>
              <w:rStyle w:val="Titre3Car"/>
            </w:rPr>
            <w:t xml:space="preserve"> &amp; </w:t>
          </w:r>
          <w:bookmarkEnd w:id="38"/>
          <w:r w:rsidR="00657ED3">
            <w:rPr>
              <w:rStyle w:val="Titre3Car"/>
            </w:rPr>
            <w:t>Webographie</w:t>
          </w:r>
        </w:p>
        <w:sdt>
          <w:sdtPr>
            <w:id w:val="111145805"/>
            <w:bibliography/>
          </w:sdtPr>
          <w:sdtEndPr/>
          <w:sdtContent>
            <w:p w14:paraId="017673BA" w14:textId="77777777" w:rsidR="00510A99" w:rsidRDefault="00CE2751" w:rsidP="00510A99">
              <w:pPr>
                <w:pStyle w:val="Bibliographie"/>
                <w:ind w:left="720" w:hanging="720"/>
                <w:rPr>
                  <w:noProof/>
                </w:rPr>
              </w:pPr>
              <w:r>
                <w:fldChar w:fldCharType="begin"/>
              </w:r>
              <w:r w:rsidRPr="00610E66">
                <w:instrText>BIBLIOGRAPHY</w:instrText>
              </w:r>
              <w:r>
                <w:fldChar w:fldCharType="separate"/>
              </w:r>
              <w:r w:rsidR="00510A99">
                <w:rPr>
                  <w:noProof/>
                </w:rPr>
                <w:t>(s.d.). Récupéré sur kaggle.com: http://www.kaggle.com</w:t>
              </w:r>
            </w:p>
            <w:p w14:paraId="38425F25" w14:textId="77777777" w:rsidR="00510A99" w:rsidRDefault="00510A99" w:rsidP="00510A99">
              <w:pPr>
                <w:pStyle w:val="Bibliographie"/>
                <w:ind w:left="720" w:hanging="720"/>
                <w:rPr>
                  <w:noProof/>
                </w:rPr>
              </w:pPr>
              <w:r>
                <w:rPr>
                  <w:noProof/>
                </w:rPr>
                <w:t>(s.d.). Récupéré sur Anaconda: https://www.anaconda.com/products/individual</w:t>
              </w:r>
            </w:p>
            <w:p w14:paraId="6548DE3B" w14:textId="77777777" w:rsidR="00510A99" w:rsidRDefault="00510A99" w:rsidP="00510A99">
              <w:pPr>
                <w:pStyle w:val="Bibliographie"/>
                <w:ind w:left="720" w:hanging="720"/>
                <w:rPr>
                  <w:noProof/>
                </w:rPr>
              </w:pPr>
              <w:r w:rsidRPr="00510A99">
                <w:rPr>
                  <w:noProof/>
                  <w:lang w:val="en-GB"/>
                </w:rPr>
                <w:t xml:space="preserve">Bhatia, R. (2020, Août 11). </w:t>
              </w:r>
              <w:r w:rsidRPr="00510A99">
                <w:rPr>
                  <w:i/>
                  <w:iCs/>
                  <w:noProof/>
                  <w:lang w:val="en-GB"/>
                </w:rPr>
                <w:t>Star Wars Social Network</w:t>
              </w:r>
              <w:r w:rsidRPr="00510A99">
                <w:rPr>
                  <w:noProof/>
                  <w:lang w:val="en-GB"/>
                </w:rPr>
                <w:t xml:space="preserve">. </w:t>
              </w:r>
              <w:r>
                <w:rPr>
                  <w:noProof/>
                </w:rPr>
                <w:t>Récupéré sur Kaggle: https://www.kaggle.com/ruchi798/star-wars</w:t>
              </w:r>
            </w:p>
            <w:p w14:paraId="37827BB0" w14:textId="77777777" w:rsidR="00510A99" w:rsidRDefault="00510A99" w:rsidP="00510A99">
              <w:pPr>
                <w:pStyle w:val="Bibliographie"/>
                <w:ind w:left="720" w:hanging="720"/>
                <w:rPr>
                  <w:noProof/>
                </w:rPr>
              </w:pPr>
              <w:r>
                <w:rPr>
                  <w:noProof/>
                </w:rPr>
                <w:t xml:space="preserve">Delbot, F. (2019). Théorie des Graphes - Concepts Fondamentaux. </w:t>
              </w:r>
              <w:r>
                <w:rPr>
                  <w:i/>
                  <w:iCs/>
                  <w:noProof/>
                </w:rPr>
                <w:t>CM - Graphes et Open Data</w:t>
              </w:r>
              <w:r>
                <w:rPr>
                  <w:noProof/>
                </w:rPr>
                <w:t>, (pp. 2-9).</w:t>
              </w:r>
            </w:p>
            <w:p w14:paraId="23CFEB40" w14:textId="77777777" w:rsidR="00510A99" w:rsidRDefault="00510A99" w:rsidP="00510A99">
              <w:pPr>
                <w:pStyle w:val="Bibliographie"/>
                <w:ind w:left="720" w:hanging="720"/>
                <w:rPr>
                  <w:noProof/>
                </w:rPr>
              </w:pPr>
              <w:r>
                <w:rPr>
                  <w:noProof/>
                </w:rPr>
                <w:t xml:space="preserve">Eloire, F. (2014, Mai). </w:t>
              </w:r>
              <w:r>
                <w:rPr>
                  <w:i/>
                  <w:iCs/>
                  <w:noProof/>
                </w:rPr>
                <w:t>Qui se ressemble s'assemble ?</w:t>
              </w:r>
              <w:r>
                <w:rPr>
                  <w:noProof/>
                </w:rPr>
                <w:t xml:space="preserve"> Récupéré sur Cairn.info: https://www.cairn.info/revue-actes-de-la-recherche-en-sciences-sociales-2014-5-page-104.htm</w:t>
              </w:r>
            </w:p>
            <w:p w14:paraId="7A80C7B2" w14:textId="77777777" w:rsidR="00510A99" w:rsidRDefault="00510A99" w:rsidP="00510A99">
              <w:pPr>
                <w:pStyle w:val="Bibliographie"/>
                <w:ind w:left="720" w:hanging="720"/>
                <w:rPr>
                  <w:noProof/>
                </w:rPr>
              </w:pPr>
              <w:r>
                <w:rPr>
                  <w:noProof/>
                </w:rPr>
                <w:t xml:space="preserve">Ganesh, A. (2020, Septembre 8). </w:t>
              </w:r>
              <w:r>
                <w:rPr>
                  <w:i/>
                  <w:iCs/>
                  <w:noProof/>
                </w:rPr>
                <w:t>Star Wars character analysis</w:t>
              </w:r>
              <w:r>
                <w:rPr>
                  <w:noProof/>
                </w:rPr>
                <w:t>. Récupéré sur Kaggle: https://www.kaggle.com/adithyarganesh/starwars-character-analysis/notebook</w:t>
              </w:r>
            </w:p>
            <w:p w14:paraId="3979E283" w14:textId="77777777" w:rsidR="00510A99" w:rsidRDefault="00510A99" w:rsidP="00510A99">
              <w:pPr>
                <w:pStyle w:val="Bibliographie"/>
                <w:ind w:left="720" w:hanging="720"/>
                <w:rPr>
                  <w:noProof/>
                </w:rPr>
              </w:pPr>
              <w:r>
                <w:rPr>
                  <w:i/>
                  <w:iCs/>
                  <w:noProof/>
                </w:rPr>
                <w:t>Gephi</w:t>
              </w:r>
              <w:r>
                <w:rPr>
                  <w:noProof/>
                </w:rPr>
                <w:t>. (s.d.). Récupéré sur https://gephi.org/</w:t>
              </w:r>
            </w:p>
            <w:p w14:paraId="13F39655" w14:textId="77777777" w:rsidR="00510A99" w:rsidRDefault="00510A99" w:rsidP="00510A99">
              <w:pPr>
                <w:pStyle w:val="Bibliographie"/>
                <w:ind w:left="720" w:hanging="720"/>
                <w:rPr>
                  <w:noProof/>
                </w:rPr>
              </w:pPr>
              <w:r>
                <w:rPr>
                  <w:noProof/>
                </w:rPr>
                <w:t xml:space="preserve">L, B. (2019, Novembre 5). </w:t>
              </w:r>
              <w:r>
                <w:rPr>
                  <w:i/>
                  <w:iCs/>
                  <w:noProof/>
                </w:rPr>
                <w:t>Définition de l'Open Data</w:t>
              </w:r>
              <w:r>
                <w:rPr>
                  <w:noProof/>
                </w:rPr>
                <w:t>. Récupéré sur Le Big Data: https://www.lebigdata.fr/open-data-definition</w:t>
              </w:r>
            </w:p>
            <w:p w14:paraId="02DAED16" w14:textId="77777777" w:rsidR="00510A99" w:rsidRDefault="00510A99" w:rsidP="00510A99">
              <w:pPr>
                <w:pStyle w:val="Bibliographie"/>
                <w:ind w:left="720" w:hanging="720"/>
                <w:rPr>
                  <w:noProof/>
                </w:rPr>
              </w:pPr>
              <w:r>
                <w:rPr>
                  <w:noProof/>
                </w:rPr>
                <w:t xml:space="preserve">Levy, M. (2019, Mars 18). </w:t>
              </w:r>
              <w:r>
                <w:rPr>
                  <w:i/>
                  <w:iCs/>
                  <w:noProof/>
                </w:rPr>
                <w:t>Big Data, nouvelle ère</w:t>
              </w:r>
              <w:r>
                <w:rPr>
                  <w:noProof/>
                </w:rPr>
                <w:t>. Récupéré sur Business Decision: https://fr.blog.businessdecision.com/big-data-nouvelle-ere/</w:t>
              </w:r>
            </w:p>
            <w:p w14:paraId="23C60CEE" w14:textId="77777777" w:rsidR="00510A99" w:rsidRDefault="00510A99" w:rsidP="00510A99">
              <w:pPr>
                <w:pStyle w:val="Bibliographie"/>
                <w:ind w:left="720" w:hanging="720"/>
                <w:rPr>
                  <w:noProof/>
                </w:rPr>
              </w:pPr>
              <w:r>
                <w:rPr>
                  <w:noProof/>
                </w:rPr>
                <w:t xml:space="preserve">Marie-Claude Portmann, X. D. (2014, Février 3). </w:t>
              </w:r>
              <w:r>
                <w:rPr>
                  <w:i/>
                  <w:iCs/>
                  <w:noProof/>
                </w:rPr>
                <w:t>Introduction à la théorie des graphes</w:t>
              </w:r>
              <w:r>
                <w:rPr>
                  <w:noProof/>
                </w:rPr>
                <w:t>. Récupéré sur sup-numerique.gouv.fr: http://www.unit.eu/cours/EnsROtice/module_de_base_voo7/co/introintrographe.html</w:t>
              </w:r>
            </w:p>
            <w:p w14:paraId="7FEAD92E" w14:textId="77777777" w:rsidR="00510A99" w:rsidRDefault="00510A99" w:rsidP="00510A99">
              <w:pPr>
                <w:pStyle w:val="Bibliographie"/>
                <w:ind w:left="720" w:hanging="720"/>
                <w:rPr>
                  <w:noProof/>
                </w:rPr>
              </w:pPr>
              <w:r>
                <w:rPr>
                  <w:noProof/>
                </w:rPr>
                <w:t xml:space="preserve">Rakotomalala, R. (s.d.). </w:t>
              </w:r>
              <w:r>
                <w:rPr>
                  <w:i/>
                  <w:iCs/>
                  <w:noProof/>
                </w:rPr>
                <w:t>Détection de communauté dans les réseaux sociaux.</w:t>
              </w:r>
              <w:r>
                <w:rPr>
                  <w:noProof/>
                </w:rPr>
                <w:t xml:space="preserve"> Université Lyon 2. Récupéré sur Université de Lyon 2: https://eric.univ-lyon2.fr/~ricco/cours/slides/WM.C%20-%20Detection%20de%20communautes.pdf</w:t>
              </w:r>
            </w:p>
            <w:p w14:paraId="6F9ABEEE" w14:textId="77777777" w:rsidR="00510A99" w:rsidRDefault="00510A99" w:rsidP="00510A99">
              <w:pPr>
                <w:pStyle w:val="Bibliographie"/>
                <w:ind w:left="720" w:hanging="720"/>
                <w:rPr>
                  <w:noProof/>
                </w:rPr>
              </w:pPr>
              <w:r>
                <w:rPr>
                  <w:i/>
                  <w:iCs/>
                  <w:noProof/>
                </w:rPr>
                <w:t>Tout est graphe ! Détection de communautés : théorie et retour d’expérience</w:t>
              </w:r>
              <w:r>
                <w:rPr>
                  <w:noProof/>
                </w:rPr>
                <w:t>. (2018, Janvier 19). Récupéré sur Quantmetry: https://www.quantmetry.com/blog/tout-est-graphe-detection-de-communautes-theorie-et-retour-dexperience/</w:t>
              </w:r>
            </w:p>
            <w:p w14:paraId="1E9BAF2B" w14:textId="77777777" w:rsidR="00510A99" w:rsidRDefault="00510A99" w:rsidP="00510A99">
              <w:pPr>
                <w:pStyle w:val="Bibliographie"/>
                <w:ind w:left="720" w:hanging="720"/>
                <w:rPr>
                  <w:noProof/>
                </w:rPr>
              </w:pPr>
              <w:r>
                <w:rPr>
                  <w:noProof/>
                </w:rPr>
                <w:t xml:space="preserve">Wikipedia. (s.d.). </w:t>
              </w:r>
              <w:r>
                <w:rPr>
                  <w:i/>
                  <w:iCs/>
                  <w:noProof/>
                </w:rPr>
                <w:t>Analyse de Similitude</w:t>
              </w:r>
              <w:r>
                <w:rPr>
                  <w:noProof/>
                </w:rPr>
                <w:t>. Récupéré sur Wikipédia: https://fr.wikipedia.org/wiki/Analyse_de_similitudes</w:t>
              </w:r>
            </w:p>
            <w:p w14:paraId="20C20C08" w14:textId="2573F818" w:rsidR="00CE2751" w:rsidRDefault="00CE2751" w:rsidP="00510A99">
              <w:r>
                <w:rPr>
                  <w:b/>
                  <w:bCs/>
                </w:rPr>
                <w:fldChar w:fldCharType="end"/>
              </w:r>
            </w:p>
          </w:sdtContent>
        </w:sdt>
      </w:sdtContent>
    </w:sdt>
    <w:p w14:paraId="7730C3A1" w14:textId="7C8B49BD" w:rsidR="00711169" w:rsidRDefault="00711169"/>
    <w:p w14:paraId="3553F767" w14:textId="5E91F549" w:rsidR="00CE2751" w:rsidRDefault="00510A99" w:rsidP="00510A99">
      <w:pPr>
        <w:pStyle w:val="Titre3"/>
      </w:pPr>
      <w:r>
        <w:t>Documents joints au projet :</w:t>
      </w:r>
    </w:p>
    <w:p w14:paraId="207BD208" w14:textId="6986D2A2" w:rsidR="00510A99" w:rsidRDefault="00510A99" w:rsidP="00510A99">
      <w:pPr>
        <w:pStyle w:val="Paragraphedeliste"/>
        <w:numPr>
          <w:ilvl w:val="0"/>
          <w:numId w:val="1"/>
        </w:numPr>
      </w:pPr>
      <w:r>
        <w:t>Le présent rapport : RAPPORT_PROJET_GRAPHES_AimedBouguerra.docx</w:t>
      </w:r>
    </w:p>
    <w:p w14:paraId="744B7840" w14:textId="07176715" w:rsidR="00510A99" w:rsidRDefault="00510A99" w:rsidP="00510A99">
      <w:pPr>
        <w:pStyle w:val="Paragraphedeliste"/>
        <w:numPr>
          <w:ilvl w:val="0"/>
          <w:numId w:val="1"/>
        </w:numPr>
      </w:pPr>
      <w:r>
        <w:t>Le data set : dossier ‘data’ =&gt; 25 fichiers JSON</w:t>
      </w:r>
    </w:p>
    <w:p w14:paraId="2B0F345C" w14:textId="69AB3E25" w:rsidR="00510A99" w:rsidRDefault="00510A99" w:rsidP="00510A99">
      <w:pPr>
        <w:pStyle w:val="Paragraphedeliste"/>
        <w:numPr>
          <w:ilvl w:val="0"/>
          <w:numId w:val="1"/>
        </w:numPr>
      </w:pPr>
      <w:r>
        <w:t>Le script Python : scriptSW.py</w:t>
      </w:r>
    </w:p>
    <w:p w14:paraId="697C07C0" w14:textId="499D1B0E" w:rsidR="00510A99" w:rsidRDefault="00510A99" w:rsidP="00510A99">
      <w:pPr>
        <w:pStyle w:val="Paragraphedeliste"/>
        <w:numPr>
          <w:ilvl w:val="0"/>
          <w:numId w:val="1"/>
        </w:numPr>
      </w:pPr>
      <w:r>
        <w:t>Le dossier des graphes créés sous Python : dossier ‘results’ =&gt; 2 sous-dossiers, 3 fichiers image</w:t>
      </w:r>
    </w:p>
    <w:p w14:paraId="2B23B317" w14:textId="4C78F243" w:rsidR="00510A99" w:rsidRDefault="00510A99" w:rsidP="00510A99">
      <w:pPr>
        <w:pStyle w:val="Paragraphedeliste"/>
        <w:numPr>
          <w:ilvl w:val="0"/>
          <w:numId w:val="1"/>
        </w:numPr>
      </w:pPr>
      <w:r>
        <w:t>Le projet Gephi =&gt; project_SW_last.gephi</w:t>
      </w:r>
    </w:p>
    <w:p w14:paraId="56F2C809" w14:textId="1CF24CC0" w:rsidR="00510A99" w:rsidRDefault="00510A99" w:rsidP="00510A99">
      <w:pPr>
        <w:pStyle w:val="Paragraphedeliste"/>
        <w:numPr>
          <w:ilvl w:val="0"/>
          <w:numId w:val="1"/>
        </w:numPr>
      </w:pPr>
      <w:r>
        <w:t xml:space="preserve">Le data set en CVS : dossier ‘data_cvs’ =&gt; </w:t>
      </w:r>
      <w:r w:rsidRPr="00510A99">
        <w:t>starwars-episode-4-interactions-allCharacters_new.xlsx</w:t>
      </w:r>
    </w:p>
    <w:p w14:paraId="16772C62" w14:textId="69304EB9" w:rsidR="0007052C" w:rsidRPr="00510A99" w:rsidRDefault="0007052C" w:rsidP="00510A99">
      <w:pPr>
        <w:pStyle w:val="Paragraphedeliste"/>
        <w:numPr>
          <w:ilvl w:val="0"/>
          <w:numId w:val="1"/>
        </w:numPr>
      </w:pPr>
      <w:r>
        <w:t>L’ensemble des capture d’écran et opérations effectuées sous Gephi : dossier ‘gephi_graph’ =&gt; 9 captures d’écran, 1 graphe exporté (‘SW4_graphe_gephi.png’), 2 sous-dossiers l’un pour le calcul du chemin le plus court, l’autre pour le calcul de la modularité.</w:t>
      </w:r>
    </w:p>
    <w:p w14:paraId="0F38396B" w14:textId="77777777" w:rsidR="00CE2751" w:rsidRDefault="00CE2751">
      <w:r>
        <w:br w:type="page"/>
      </w:r>
    </w:p>
    <w:p w14:paraId="7D932F27" w14:textId="77777777" w:rsidR="00CE2751" w:rsidRDefault="00CE2751"/>
    <w:tbl>
      <w:tblPr>
        <w:tblW w:w="10659" w:type="dxa"/>
        <w:shd w:val="clear" w:color="auto" w:fill="464646" w:themeFill="accent2"/>
        <w:tblLayout w:type="fixed"/>
        <w:tblLook w:val="0600" w:firstRow="0" w:lastRow="0" w:firstColumn="0" w:lastColumn="0" w:noHBand="1" w:noVBand="1"/>
      </w:tblPr>
      <w:tblGrid>
        <w:gridCol w:w="993"/>
        <w:gridCol w:w="8674"/>
        <w:gridCol w:w="992"/>
      </w:tblGrid>
      <w:tr w:rsidR="0031055C" w:rsidRPr="006B7126" w14:paraId="5DCC94E1" w14:textId="77777777" w:rsidTr="00C673F6">
        <w:trPr>
          <w:trHeight w:val="3821"/>
        </w:trPr>
        <w:tc>
          <w:tcPr>
            <w:tcW w:w="993" w:type="dxa"/>
            <w:vMerge w:val="restart"/>
            <w:shd w:val="clear" w:color="auto" w:fill="464646" w:themeFill="accent2"/>
          </w:tcPr>
          <w:p w14:paraId="27A76B70" w14:textId="7746EE4C" w:rsidR="0031055C" w:rsidRPr="006B7126" w:rsidRDefault="0031055C" w:rsidP="0031055C">
            <w:pPr>
              <w:pStyle w:val="Ancredugraphisme"/>
              <w:rPr>
                <w:noProof/>
              </w:rPr>
            </w:pPr>
          </w:p>
        </w:tc>
        <w:tc>
          <w:tcPr>
            <w:tcW w:w="8674" w:type="dxa"/>
            <w:tcBorders>
              <w:bottom w:val="single" w:sz="36" w:space="0" w:color="CC0000" w:themeColor="accent1"/>
            </w:tcBorders>
            <w:shd w:val="clear" w:color="auto" w:fill="464646" w:themeFill="accent2"/>
          </w:tcPr>
          <w:p w14:paraId="5CD15C83" w14:textId="77777777" w:rsidR="0031055C" w:rsidRPr="006B7126" w:rsidRDefault="0031055C" w:rsidP="0031055C">
            <w:pPr>
              <w:rPr>
                <w:noProof/>
              </w:rPr>
            </w:pPr>
          </w:p>
        </w:tc>
        <w:tc>
          <w:tcPr>
            <w:tcW w:w="992" w:type="dxa"/>
            <w:vMerge w:val="restart"/>
            <w:shd w:val="clear" w:color="auto" w:fill="464646" w:themeFill="accent2"/>
          </w:tcPr>
          <w:p w14:paraId="66D6E99A" w14:textId="77777777" w:rsidR="0031055C" w:rsidRPr="006B7126" w:rsidRDefault="0031055C" w:rsidP="00D6375E">
            <w:pPr>
              <w:rPr>
                <w:noProof/>
              </w:rPr>
            </w:pPr>
          </w:p>
        </w:tc>
      </w:tr>
      <w:tr w:rsidR="0031055C" w:rsidRPr="006B7126" w14:paraId="529E9220" w14:textId="77777777" w:rsidTr="00A31A5B">
        <w:trPr>
          <w:trHeight w:val="5966"/>
        </w:trPr>
        <w:tc>
          <w:tcPr>
            <w:tcW w:w="993" w:type="dxa"/>
            <w:vMerge/>
            <w:shd w:val="clear" w:color="auto" w:fill="464646" w:themeFill="accent2"/>
          </w:tcPr>
          <w:p w14:paraId="0C787713" w14:textId="77777777" w:rsidR="0031055C" w:rsidRPr="006B7126" w:rsidRDefault="0031055C" w:rsidP="00D6375E">
            <w:pPr>
              <w:rPr>
                <w:noProof/>
              </w:rPr>
            </w:pPr>
          </w:p>
        </w:tc>
        <w:tc>
          <w:tcPr>
            <w:tcW w:w="8674" w:type="dxa"/>
            <w:tcBorders>
              <w:top w:val="single" w:sz="36" w:space="0" w:color="CC0000" w:themeColor="accent1"/>
              <w:bottom w:val="single" w:sz="36" w:space="0" w:color="CC0000" w:themeColor="accent1"/>
            </w:tcBorders>
            <w:shd w:val="clear" w:color="auto" w:fill="FFFFFF" w:themeFill="background1"/>
            <w:vAlign w:val="center"/>
          </w:tcPr>
          <w:p w14:paraId="047CC6A2" w14:textId="49174DB7" w:rsidR="0031055C" w:rsidRPr="006B7126" w:rsidRDefault="00954AA9" w:rsidP="00A24793">
            <w:pPr>
              <w:pStyle w:val="Citation"/>
              <w:rPr>
                <w:noProof/>
              </w:rPr>
            </w:pPr>
            <w:r w:rsidRPr="00954AA9">
              <w:rPr>
                <w:noProof/>
              </w:rPr>
              <w:t>Obi-Wan Kenobi à Luke Skywalker</w:t>
            </w:r>
            <w:r w:rsidR="0030264D">
              <w:rPr>
                <w:noProof/>
              </w:rPr>
              <w:t>, Star Wars épisode 4</w:t>
            </w:r>
            <w:r w:rsidRPr="00954AA9">
              <w:rPr>
                <w:noProof/>
              </w:rPr>
              <w:t xml:space="preserve"> : </w:t>
            </w:r>
            <w:r>
              <w:rPr>
                <w:noProof/>
              </w:rPr>
              <w:t>« </w:t>
            </w:r>
            <w:r w:rsidRPr="00D75A35">
              <w:rPr>
                <w:b/>
                <w:bCs/>
                <w:noProof/>
              </w:rPr>
              <w:t>Que la Force soit avec toi. À jamais.</w:t>
            </w:r>
            <w:r>
              <w:rPr>
                <w:noProof/>
              </w:rPr>
              <w:t> »</w:t>
            </w:r>
          </w:p>
        </w:tc>
        <w:tc>
          <w:tcPr>
            <w:tcW w:w="992" w:type="dxa"/>
            <w:vMerge/>
            <w:shd w:val="clear" w:color="auto" w:fill="464646" w:themeFill="accent2"/>
          </w:tcPr>
          <w:p w14:paraId="41DCE734" w14:textId="77777777" w:rsidR="0031055C" w:rsidRPr="006B7126" w:rsidRDefault="0031055C" w:rsidP="00D6375E">
            <w:pPr>
              <w:rPr>
                <w:noProof/>
              </w:rPr>
            </w:pPr>
          </w:p>
        </w:tc>
      </w:tr>
      <w:tr w:rsidR="0031055C" w:rsidRPr="006B7126" w14:paraId="1096CF2D" w14:textId="77777777" w:rsidTr="00C673F6">
        <w:trPr>
          <w:trHeight w:val="4309"/>
        </w:trPr>
        <w:tc>
          <w:tcPr>
            <w:tcW w:w="993" w:type="dxa"/>
            <w:vMerge/>
            <w:shd w:val="clear" w:color="auto" w:fill="464646" w:themeFill="accent2"/>
          </w:tcPr>
          <w:p w14:paraId="2858C678" w14:textId="77777777" w:rsidR="0031055C" w:rsidRPr="006B7126" w:rsidRDefault="0031055C" w:rsidP="00D6375E">
            <w:pPr>
              <w:rPr>
                <w:noProof/>
              </w:rPr>
            </w:pPr>
          </w:p>
        </w:tc>
        <w:tc>
          <w:tcPr>
            <w:tcW w:w="8674" w:type="dxa"/>
            <w:tcBorders>
              <w:top w:val="single" w:sz="36" w:space="0" w:color="CC0000" w:themeColor="accent1"/>
            </w:tcBorders>
            <w:shd w:val="clear" w:color="auto" w:fill="464646" w:themeFill="accent2"/>
          </w:tcPr>
          <w:p w14:paraId="70C2B232" w14:textId="77777777" w:rsidR="0031055C" w:rsidRPr="006B7126" w:rsidRDefault="0031055C" w:rsidP="0031055C">
            <w:pPr>
              <w:rPr>
                <w:noProof/>
              </w:rPr>
            </w:pPr>
          </w:p>
        </w:tc>
        <w:tc>
          <w:tcPr>
            <w:tcW w:w="992" w:type="dxa"/>
            <w:vMerge/>
            <w:shd w:val="clear" w:color="auto" w:fill="464646" w:themeFill="accent2"/>
          </w:tcPr>
          <w:p w14:paraId="783B28BD" w14:textId="77777777" w:rsidR="0031055C" w:rsidRPr="006B7126" w:rsidRDefault="0031055C" w:rsidP="00D6375E">
            <w:pPr>
              <w:rPr>
                <w:noProof/>
              </w:rPr>
            </w:pPr>
          </w:p>
        </w:tc>
      </w:tr>
    </w:tbl>
    <w:p w14:paraId="0496B636" w14:textId="77777777" w:rsidR="00A81248" w:rsidRPr="006B7126" w:rsidRDefault="00C66528">
      <w:pPr>
        <w:rPr>
          <w:noProof/>
        </w:rPr>
      </w:pPr>
      <w:r w:rsidRPr="006B7126">
        <w:rPr>
          <w:noProof/>
          <w:lang w:bidi="fr-FR"/>
        </w:rPr>
        <mc:AlternateContent>
          <mc:Choice Requires="wps">
            <w:drawing>
              <wp:anchor distT="0" distB="0" distL="114300" distR="114300" simplePos="0" relativeHeight="251655168" behindDoc="1" locked="0" layoutInCell="1" allowOverlap="1" wp14:anchorId="74F422A3" wp14:editId="514FC8E3">
                <wp:simplePos x="0" y="0"/>
                <wp:positionH relativeFrom="column">
                  <wp:posOffset>-430964</wp:posOffset>
                </wp:positionH>
                <wp:positionV relativeFrom="paragraph">
                  <wp:posOffset>-9522460</wp:posOffset>
                </wp:positionV>
                <wp:extent cx="7771130" cy="9572295"/>
                <wp:effectExtent l="0" t="0" r="1270" b="0"/>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046160E9" id="Forme" o:spid="_x0000_s1026" alt="&quot;&quot;" style="position:absolute;margin-left:-33.95pt;margin-top:-749.8pt;width:611.9pt;height:75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" path="m,14678r,6922l21600,3032,21600,,17075,,,14678xe" fillcolor="#c00 [3204]" stroked="f" strokeweight="1pt">
                <v:stroke miterlimit="4" joinstyle="miter"/>
                <v:path arrowok="t" o:extrusionok="f" o:connecttype="custom" o:connectlocs="3885565,4786148;3885565,4786148;3885565,4786148;3885565,4786148" o:connectangles="0,90,180,270"/>
              </v:shape>
            </w:pict>
          </mc:Fallback>
        </mc:AlternateContent>
      </w:r>
    </w:p>
    <w:sectPr w:rsidR="00A81248" w:rsidRPr="006B7126" w:rsidSect="00A31A5B">
      <w:footerReference w:type="even" r:id="rId28"/>
      <w:footerReference w:type="default" r:id="rId29"/>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FE24B" w14:textId="77777777" w:rsidR="00A51C62" w:rsidRDefault="00A51C62" w:rsidP="001205A1">
      <w:r>
        <w:separator/>
      </w:r>
    </w:p>
  </w:endnote>
  <w:endnote w:type="continuationSeparator" w:id="0">
    <w:p w14:paraId="6F326E57" w14:textId="77777777" w:rsidR="00A51C62" w:rsidRDefault="00A51C62"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EndPr>
      <w:rPr>
        <w:rStyle w:val="Numrodepage"/>
      </w:rPr>
    </w:sdtEndPr>
    <w:sdtContent>
      <w:p w14:paraId="47E271CF"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534E4D8"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EndPr>
      <w:rPr>
        <w:rStyle w:val="Numrodepage"/>
      </w:rPr>
    </w:sdtEndPr>
    <w:sdtContent>
      <w:p w14:paraId="41B38D39"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rsidRPr="00CD79B6" w14:paraId="6F24BB3E" w14:textId="77777777" w:rsidTr="00A84125">
      <w:tc>
        <w:tcPr>
          <w:tcW w:w="5329" w:type="dxa"/>
        </w:tcPr>
        <w:p w14:paraId="203D9455" w14:textId="2B9CEF79" w:rsidR="001205A1" w:rsidRPr="00B6278D" w:rsidRDefault="00B6278D" w:rsidP="00C66528">
          <w:pPr>
            <w:pStyle w:val="Pieddepage"/>
            <w:rPr>
              <w:lang w:val="en-GB"/>
            </w:rPr>
          </w:pPr>
          <w:r w:rsidRPr="00B6278D">
            <w:rPr>
              <w:lang w:val="en-GB"/>
            </w:rPr>
            <w:t>Aimed BOUGUERRRA</w:t>
          </w:r>
          <w:r w:rsidR="00602059" w:rsidRPr="00B6278D">
            <w:rPr>
              <w:lang w:val="en-GB"/>
            </w:rPr>
            <w:t xml:space="preserve"> </w:t>
          </w:r>
          <w:r w:rsidR="004A502A" w:rsidRPr="00B6278D">
            <w:rPr>
              <w:lang w:val="en-GB"/>
            </w:rPr>
            <w:t>–</w:t>
          </w:r>
          <w:r w:rsidR="00602059" w:rsidRPr="00B6278D">
            <w:rPr>
              <w:lang w:val="en-GB"/>
            </w:rPr>
            <w:t xml:space="preserve"> </w:t>
          </w:r>
          <w:r w:rsidR="004A502A" w:rsidRPr="00B6278D">
            <w:rPr>
              <w:lang w:val="en-GB"/>
            </w:rPr>
            <w:t>GRAPHES &amp; OPEN DATA</w:t>
          </w:r>
          <w:r w:rsidRPr="00B6278D">
            <w:rPr>
              <w:lang w:val="en-GB"/>
            </w:rPr>
            <w:t xml:space="preserve"> </w:t>
          </w:r>
        </w:p>
      </w:tc>
      <w:tc>
        <w:tcPr>
          <w:tcW w:w="5329" w:type="dxa"/>
        </w:tcPr>
        <w:p w14:paraId="7570456F" w14:textId="77777777" w:rsidR="001205A1" w:rsidRPr="00B6278D" w:rsidRDefault="001205A1" w:rsidP="00A31A5B">
          <w:pPr>
            <w:pStyle w:val="Pieddepage"/>
            <w:rPr>
              <w:lang w:val="en-GB"/>
            </w:rPr>
          </w:pPr>
        </w:p>
      </w:tc>
    </w:tr>
  </w:tbl>
  <w:p w14:paraId="6F30268B" w14:textId="77777777" w:rsidR="001205A1" w:rsidRPr="00B6278D" w:rsidRDefault="001205A1">
    <w:pPr>
      <w:pStyle w:val="Pieddepag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0BCE4" w14:textId="77777777" w:rsidR="00A51C62" w:rsidRDefault="00A51C62" w:rsidP="001205A1">
      <w:r>
        <w:separator/>
      </w:r>
    </w:p>
  </w:footnote>
  <w:footnote w:type="continuationSeparator" w:id="0">
    <w:p w14:paraId="3F48AE4F" w14:textId="77777777" w:rsidR="00A51C62" w:rsidRDefault="00A51C62"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E7F83"/>
    <w:multiLevelType w:val="hybridMultilevel"/>
    <w:tmpl w:val="0DE4619E"/>
    <w:lvl w:ilvl="0" w:tplc="FB5E0514">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59"/>
    <w:rsid w:val="00001BDF"/>
    <w:rsid w:val="000029CF"/>
    <w:rsid w:val="0007052C"/>
    <w:rsid w:val="00081DFF"/>
    <w:rsid w:val="000860D4"/>
    <w:rsid w:val="000A2464"/>
    <w:rsid w:val="000C2075"/>
    <w:rsid w:val="000C4ED1"/>
    <w:rsid w:val="00107F3A"/>
    <w:rsid w:val="001205A1"/>
    <w:rsid w:val="001272AC"/>
    <w:rsid w:val="001336D4"/>
    <w:rsid w:val="001342EC"/>
    <w:rsid w:val="00146719"/>
    <w:rsid w:val="001B63CF"/>
    <w:rsid w:val="001F5B5F"/>
    <w:rsid w:val="00202447"/>
    <w:rsid w:val="002560A5"/>
    <w:rsid w:val="002877E8"/>
    <w:rsid w:val="002A112A"/>
    <w:rsid w:val="002B0ADD"/>
    <w:rsid w:val="002B0D15"/>
    <w:rsid w:val="002C7EB3"/>
    <w:rsid w:val="002E0B23"/>
    <w:rsid w:val="002E0BB4"/>
    <w:rsid w:val="002E5925"/>
    <w:rsid w:val="002E7C4E"/>
    <w:rsid w:val="0030264D"/>
    <w:rsid w:val="003043B0"/>
    <w:rsid w:val="0031055C"/>
    <w:rsid w:val="00360F5E"/>
    <w:rsid w:val="003716C2"/>
    <w:rsid w:val="00371EE1"/>
    <w:rsid w:val="00382764"/>
    <w:rsid w:val="003866F8"/>
    <w:rsid w:val="00393F9C"/>
    <w:rsid w:val="003A798E"/>
    <w:rsid w:val="003C3244"/>
    <w:rsid w:val="003E3652"/>
    <w:rsid w:val="003E3A7F"/>
    <w:rsid w:val="00425A99"/>
    <w:rsid w:val="004A15BD"/>
    <w:rsid w:val="004A502A"/>
    <w:rsid w:val="004C1EE6"/>
    <w:rsid w:val="004E425A"/>
    <w:rsid w:val="004F6926"/>
    <w:rsid w:val="0050046B"/>
    <w:rsid w:val="0050598D"/>
    <w:rsid w:val="00510A99"/>
    <w:rsid w:val="00567C5E"/>
    <w:rsid w:val="005700C5"/>
    <w:rsid w:val="00580EBC"/>
    <w:rsid w:val="00581634"/>
    <w:rsid w:val="005A0D24"/>
    <w:rsid w:val="005A3EA3"/>
    <w:rsid w:val="005E6B25"/>
    <w:rsid w:val="005F4F46"/>
    <w:rsid w:val="00602059"/>
    <w:rsid w:val="00610E66"/>
    <w:rsid w:val="00612C8A"/>
    <w:rsid w:val="00647625"/>
    <w:rsid w:val="006504C9"/>
    <w:rsid w:val="00657ED3"/>
    <w:rsid w:val="0067360E"/>
    <w:rsid w:val="00693A69"/>
    <w:rsid w:val="0069470C"/>
    <w:rsid w:val="006B7126"/>
    <w:rsid w:val="006C603C"/>
    <w:rsid w:val="006C60E6"/>
    <w:rsid w:val="006C651D"/>
    <w:rsid w:val="006E0C7B"/>
    <w:rsid w:val="006E1C6C"/>
    <w:rsid w:val="006F4DAD"/>
    <w:rsid w:val="00700FDA"/>
    <w:rsid w:val="00711169"/>
    <w:rsid w:val="0071544A"/>
    <w:rsid w:val="007302E0"/>
    <w:rsid w:val="0074664D"/>
    <w:rsid w:val="00754D70"/>
    <w:rsid w:val="007703B3"/>
    <w:rsid w:val="00781552"/>
    <w:rsid w:val="007B0740"/>
    <w:rsid w:val="007C1873"/>
    <w:rsid w:val="007C1BAB"/>
    <w:rsid w:val="007D2597"/>
    <w:rsid w:val="007F1472"/>
    <w:rsid w:val="00825841"/>
    <w:rsid w:val="008264DE"/>
    <w:rsid w:val="008270FC"/>
    <w:rsid w:val="008478FE"/>
    <w:rsid w:val="00854E1F"/>
    <w:rsid w:val="00856C8B"/>
    <w:rsid w:val="0086426F"/>
    <w:rsid w:val="008836CB"/>
    <w:rsid w:val="008C0BCD"/>
    <w:rsid w:val="00903135"/>
    <w:rsid w:val="009165EF"/>
    <w:rsid w:val="00954AA9"/>
    <w:rsid w:val="009848AF"/>
    <w:rsid w:val="009B3F8A"/>
    <w:rsid w:val="009B4CE0"/>
    <w:rsid w:val="009E5F8E"/>
    <w:rsid w:val="009F6A5E"/>
    <w:rsid w:val="00A15CF7"/>
    <w:rsid w:val="00A24793"/>
    <w:rsid w:val="00A31A5B"/>
    <w:rsid w:val="00A33DA8"/>
    <w:rsid w:val="00A50993"/>
    <w:rsid w:val="00A51C62"/>
    <w:rsid w:val="00A64EF5"/>
    <w:rsid w:val="00A74927"/>
    <w:rsid w:val="00A81248"/>
    <w:rsid w:val="00A84125"/>
    <w:rsid w:val="00AB3D6F"/>
    <w:rsid w:val="00AB4A7C"/>
    <w:rsid w:val="00AC4015"/>
    <w:rsid w:val="00AD24B0"/>
    <w:rsid w:val="00AF1F76"/>
    <w:rsid w:val="00B0369B"/>
    <w:rsid w:val="00B6278D"/>
    <w:rsid w:val="00B85886"/>
    <w:rsid w:val="00B92E52"/>
    <w:rsid w:val="00BB4777"/>
    <w:rsid w:val="00C25EFE"/>
    <w:rsid w:val="00C3029E"/>
    <w:rsid w:val="00C45C1B"/>
    <w:rsid w:val="00C47597"/>
    <w:rsid w:val="00C52EDC"/>
    <w:rsid w:val="00C66528"/>
    <w:rsid w:val="00C673F6"/>
    <w:rsid w:val="00C90DF5"/>
    <w:rsid w:val="00C915F0"/>
    <w:rsid w:val="00C93207"/>
    <w:rsid w:val="00CD1082"/>
    <w:rsid w:val="00CD79B6"/>
    <w:rsid w:val="00CE2751"/>
    <w:rsid w:val="00CF301A"/>
    <w:rsid w:val="00D30F52"/>
    <w:rsid w:val="00D52CB2"/>
    <w:rsid w:val="00D75A35"/>
    <w:rsid w:val="00D92F68"/>
    <w:rsid w:val="00DB0BEC"/>
    <w:rsid w:val="00DE0F26"/>
    <w:rsid w:val="00E309CE"/>
    <w:rsid w:val="00E31D71"/>
    <w:rsid w:val="00E44735"/>
    <w:rsid w:val="00E73B9F"/>
    <w:rsid w:val="00E95161"/>
    <w:rsid w:val="00EA0367"/>
    <w:rsid w:val="00F31D03"/>
    <w:rsid w:val="00F34054"/>
    <w:rsid w:val="00F569C2"/>
    <w:rsid w:val="00F9454C"/>
    <w:rsid w:val="00FA5C7B"/>
    <w:rsid w:val="00FB65B8"/>
    <w:rsid w:val="00FC49AE"/>
    <w:rsid w:val="00FD2FC3"/>
    <w:rsid w:val="00FD774D"/>
    <w:rsid w:val="00FE6E9B"/>
    <w:rsid w:val="00FF2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A1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EA0367"/>
  </w:style>
  <w:style w:type="paragraph" w:styleId="Titre1">
    <w:name w:val="heading 1"/>
    <w:basedOn w:val="Normal"/>
    <w:next w:val="Normal"/>
    <w:link w:val="Titre1Car"/>
    <w:uiPriority w:val="9"/>
    <w:qFormat/>
    <w:rsid w:val="00C66528"/>
    <w:pPr>
      <w:keepNext/>
      <w:keepLines/>
      <w:spacing w:before="240"/>
      <w:outlineLvl w:val="0"/>
    </w:pPr>
    <w:rPr>
      <w:rFonts w:asciiTheme="majorHAnsi" w:eastAsiaTheme="majorEastAsia" w:hAnsiTheme="majorHAnsi" w:cstheme="majorBidi"/>
      <w:b/>
      <w:color w:val="CC0000"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464646"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CC0000"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5E5E5E"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CC0000"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uiPriority w:val="9"/>
    <w:rsid w:val="00C66528"/>
    <w:rPr>
      <w:rFonts w:asciiTheme="majorHAnsi" w:eastAsiaTheme="majorEastAsia" w:hAnsiTheme="majorHAnsi" w:cstheme="majorBidi"/>
      <w:b/>
      <w:color w:val="CC0000"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464646"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CC0000" w:themeColor="accent1"/>
      <w:sz w:val="36"/>
    </w:rPr>
  </w:style>
  <w:style w:type="character" w:customStyle="1" w:styleId="Titre4Car">
    <w:name w:val="Titre 4 Car"/>
    <w:basedOn w:val="Policepardfaut"/>
    <w:link w:val="Titre4"/>
    <w:uiPriority w:val="3"/>
    <w:rsid w:val="008270FC"/>
    <w:rPr>
      <w:rFonts w:eastAsiaTheme="majorEastAsia" w:cstheme="majorBidi"/>
      <w:i/>
      <w:iCs/>
      <w:color w:val="5E5E5E" w:themeColor="text1"/>
      <w:sz w:val="30"/>
    </w:rPr>
  </w:style>
  <w:style w:type="paragraph" w:customStyle="1" w:styleId="Texte">
    <w:name w:val="Texte"/>
    <w:basedOn w:val="Normal"/>
    <w:uiPriority w:val="5"/>
    <w:qFormat/>
    <w:rsid w:val="008270FC"/>
    <w:rPr>
      <w:i/>
      <w:color w:val="5E5E5E"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CC0000"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464646"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CC0000"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CC0000" w:themeColor="accent1"/>
      <w:sz w:val="70"/>
    </w:rPr>
  </w:style>
  <w:style w:type="paragraph" w:styleId="Paragraphedeliste">
    <w:name w:val="List Paragraph"/>
    <w:basedOn w:val="Normal"/>
    <w:uiPriority w:val="34"/>
    <w:qFormat/>
    <w:rsid w:val="00693A69"/>
    <w:pPr>
      <w:ind w:left="720"/>
      <w:contextualSpacing/>
    </w:pPr>
  </w:style>
  <w:style w:type="character" w:styleId="Lienhypertexte">
    <w:name w:val="Hyperlink"/>
    <w:basedOn w:val="Policepardfaut"/>
    <w:uiPriority w:val="99"/>
    <w:rsid w:val="009B3F8A"/>
    <w:rPr>
      <w:color w:val="262626" w:themeColor="hyperlink"/>
      <w:u w:val="single"/>
    </w:rPr>
  </w:style>
  <w:style w:type="character" w:styleId="Mentionnonrsolue">
    <w:name w:val="Unresolved Mention"/>
    <w:basedOn w:val="Policepardfaut"/>
    <w:uiPriority w:val="99"/>
    <w:semiHidden/>
    <w:unhideWhenUsed/>
    <w:rsid w:val="009B3F8A"/>
    <w:rPr>
      <w:color w:val="605E5C"/>
      <w:shd w:val="clear" w:color="auto" w:fill="E1DFDD"/>
    </w:rPr>
  </w:style>
  <w:style w:type="paragraph" w:styleId="Bibliographie">
    <w:name w:val="Bibliography"/>
    <w:basedOn w:val="Normal"/>
    <w:next w:val="Normal"/>
    <w:uiPriority w:val="37"/>
    <w:unhideWhenUsed/>
    <w:rsid w:val="00CE2751"/>
  </w:style>
  <w:style w:type="paragraph" w:styleId="En-ttedetabledesmatires">
    <w:name w:val="TOC Heading"/>
    <w:basedOn w:val="Titre1"/>
    <w:next w:val="Normal"/>
    <w:uiPriority w:val="39"/>
    <w:unhideWhenUsed/>
    <w:qFormat/>
    <w:rsid w:val="00A64EF5"/>
    <w:pPr>
      <w:spacing w:line="259" w:lineRule="auto"/>
      <w:outlineLvl w:val="9"/>
    </w:pPr>
    <w:rPr>
      <w:b w:val="0"/>
      <w:color w:val="980000" w:themeColor="accent1" w:themeShade="BF"/>
      <w:sz w:val="32"/>
      <w:lang w:eastAsia="fr-FR"/>
    </w:rPr>
  </w:style>
  <w:style w:type="paragraph" w:styleId="TM1">
    <w:name w:val="toc 1"/>
    <w:basedOn w:val="Normal"/>
    <w:next w:val="Normal"/>
    <w:autoRedefine/>
    <w:uiPriority w:val="39"/>
    <w:rsid w:val="001F5B5F"/>
    <w:pPr>
      <w:tabs>
        <w:tab w:val="right" w:pos="10648"/>
      </w:tabs>
      <w:spacing w:before="360"/>
      <w:ind w:left="284"/>
    </w:pPr>
    <w:rPr>
      <w:rFonts w:asciiTheme="majorHAnsi" w:hAnsiTheme="majorHAnsi"/>
      <w:b/>
      <w:bCs/>
      <w:caps/>
    </w:rPr>
  </w:style>
  <w:style w:type="paragraph" w:styleId="TM2">
    <w:name w:val="toc 2"/>
    <w:basedOn w:val="Normal"/>
    <w:next w:val="Normal"/>
    <w:autoRedefine/>
    <w:uiPriority w:val="39"/>
    <w:rsid w:val="00A64EF5"/>
    <w:pPr>
      <w:spacing w:before="240"/>
    </w:pPr>
    <w:rPr>
      <w:b/>
      <w:bCs/>
      <w:sz w:val="20"/>
      <w:szCs w:val="20"/>
    </w:rPr>
  </w:style>
  <w:style w:type="paragraph" w:styleId="TM3">
    <w:name w:val="toc 3"/>
    <w:basedOn w:val="Normal"/>
    <w:next w:val="Normal"/>
    <w:autoRedefine/>
    <w:uiPriority w:val="39"/>
    <w:rsid w:val="001F5B5F"/>
    <w:pPr>
      <w:tabs>
        <w:tab w:val="right" w:pos="10648"/>
      </w:tabs>
      <w:ind w:left="567"/>
    </w:pPr>
    <w:rPr>
      <w:rFonts w:ascii="Arial" w:hAnsi="Arial" w:cs="Arial"/>
      <w:noProof/>
      <w:sz w:val="20"/>
      <w:szCs w:val="20"/>
    </w:rPr>
  </w:style>
  <w:style w:type="paragraph" w:customStyle="1" w:styleId="PagedeGarde1">
    <w:name w:val="Page de Garde 1"/>
    <w:basedOn w:val="Titre1"/>
    <w:link w:val="PagedeGarde1Car"/>
    <w:uiPriority w:val="6"/>
    <w:qFormat/>
    <w:rsid w:val="00A64EF5"/>
    <w:rPr>
      <w:noProof/>
    </w:rPr>
  </w:style>
  <w:style w:type="paragraph" w:customStyle="1" w:styleId="PagedeGarde2">
    <w:name w:val="Page de Garde 2"/>
    <w:basedOn w:val="Titre2"/>
    <w:link w:val="PagedeGarde2Car"/>
    <w:uiPriority w:val="6"/>
    <w:qFormat/>
    <w:rsid w:val="00A64EF5"/>
    <w:rPr>
      <w:noProof/>
    </w:rPr>
  </w:style>
  <w:style w:type="character" w:customStyle="1" w:styleId="PagedeGarde1Car">
    <w:name w:val="Page de Garde 1 Car"/>
    <w:basedOn w:val="Titre1Car"/>
    <w:link w:val="PagedeGarde1"/>
    <w:uiPriority w:val="6"/>
    <w:rsid w:val="00A64EF5"/>
    <w:rPr>
      <w:rFonts w:asciiTheme="majorHAnsi" w:eastAsiaTheme="majorEastAsia" w:hAnsiTheme="majorHAnsi" w:cstheme="majorBidi"/>
      <w:b/>
      <w:noProof/>
      <w:color w:val="CC0000" w:themeColor="accent1"/>
      <w:sz w:val="80"/>
      <w:szCs w:val="32"/>
    </w:rPr>
  </w:style>
  <w:style w:type="paragraph" w:styleId="TM4">
    <w:name w:val="toc 4"/>
    <w:basedOn w:val="Normal"/>
    <w:next w:val="Normal"/>
    <w:autoRedefine/>
    <w:uiPriority w:val="39"/>
    <w:semiHidden/>
    <w:rsid w:val="00A64EF5"/>
    <w:pPr>
      <w:ind w:left="480"/>
    </w:pPr>
    <w:rPr>
      <w:sz w:val="20"/>
      <w:szCs w:val="20"/>
    </w:rPr>
  </w:style>
  <w:style w:type="character" w:customStyle="1" w:styleId="PagedeGarde2Car">
    <w:name w:val="Page de Garde 2 Car"/>
    <w:basedOn w:val="Titre2Car"/>
    <w:link w:val="PagedeGarde2"/>
    <w:uiPriority w:val="6"/>
    <w:rsid w:val="00A64EF5"/>
    <w:rPr>
      <w:rFonts w:eastAsiaTheme="majorEastAsia" w:cstheme="majorBidi"/>
      <w:i/>
      <w:noProof/>
      <w:color w:val="464646" w:themeColor="accent2"/>
      <w:sz w:val="42"/>
      <w:szCs w:val="26"/>
    </w:rPr>
  </w:style>
  <w:style w:type="paragraph" w:styleId="TM5">
    <w:name w:val="toc 5"/>
    <w:basedOn w:val="Normal"/>
    <w:next w:val="Normal"/>
    <w:autoRedefine/>
    <w:uiPriority w:val="39"/>
    <w:semiHidden/>
    <w:rsid w:val="00A64EF5"/>
    <w:pPr>
      <w:ind w:left="720"/>
    </w:pPr>
    <w:rPr>
      <w:sz w:val="20"/>
      <w:szCs w:val="20"/>
    </w:rPr>
  </w:style>
  <w:style w:type="paragraph" w:styleId="TM6">
    <w:name w:val="toc 6"/>
    <w:basedOn w:val="Normal"/>
    <w:next w:val="Normal"/>
    <w:autoRedefine/>
    <w:uiPriority w:val="39"/>
    <w:semiHidden/>
    <w:rsid w:val="00A64EF5"/>
    <w:pPr>
      <w:ind w:left="960"/>
    </w:pPr>
    <w:rPr>
      <w:sz w:val="20"/>
      <w:szCs w:val="20"/>
    </w:rPr>
  </w:style>
  <w:style w:type="paragraph" w:styleId="TM7">
    <w:name w:val="toc 7"/>
    <w:basedOn w:val="Normal"/>
    <w:next w:val="Normal"/>
    <w:autoRedefine/>
    <w:uiPriority w:val="39"/>
    <w:semiHidden/>
    <w:rsid w:val="00A64EF5"/>
    <w:pPr>
      <w:ind w:left="1200"/>
    </w:pPr>
    <w:rPr>
      <w:sz w:val="20"/>
      <w:szCs w:val="20"/>
    </w:rPr>
  </w:style>
  <w:style w:type="paragraph" w:styleId="TM8">
    <w:name w:val="toc 8"/>
    <w:basedOn w:val="Normal"/>
    <w:next w:val="Normal"/>
    <w:autoRedefine/>
    <w:uiPriority w:val="39"/>
    <w:semiHidden/>
    <w:rsid w:val="00A64EF5"/>
    <w:pPr>
      <w:ind w:left="1440"/>
    </w:pPr>
    <w:rPr>
      <w:sz w:val="20"/>
      <w:szCs w:val="20"/>
    </w:rPr>
  </w:style>
  <w:style w:type="paragraph" w:styleId="TM9">
    <w:name w:val="toc 9"/>
    <w:basedOn w:val="Normal"/>
    <w:next w:val="Normal"/>
    <w:autoRedefine/>
    <w:uiPriority w:val="39"/>
    <w:semiHidden/>
    <w:rsid w:val="00A64EF5"/>
    <w:pPr>
      <w:ind w:left="1680"/>
    </w:pPr>
    <w:rPr>
      <w:sz w:val="20"/>
      <w:szCs w:val="20"/>
    </w:rPr>
  </w:style>
  <w:style w:type="paragraph" w:styleId="Textebrut">
    <w:name w:val="Plain Text"/>
    <w:basedOn w:val="Normal"/>
    <w:link w:val="TextebrutCar"/>
    <w:uiPriority w:val="99"/>
    <w:unhideWhenUsed/>
    <w:rsid w:val="00854E1F"/>
    <w:rPr>
      <w:rFonts w:ascii="Consolas" w:hAnsi="Consolas"/>
      <w:sz w:val="21"/>
      <w:szCs w:val="21"/>
    </w:rPr>
  </w:style>
  <w:style w:type="character" w:customStyle="1" w:styleId="TextebrutCar">
    <w:name w:val="Texte brut Car"/>
    <w:basedOn w:val="Policepardfaut"/>
    <w:link w:val="Textebrut"/>
    <w:uiPriority w:val="99"/>
    <w:rsid w:val="00854E1F"/>
    <w:rPr>
      <w:rFonts w:ascii="Consolas" w:hAnsi="Consolas"/>
      <w:sz w:val="21"/>
      <w:szCs w:val="21"/>
    </w:rPr>
  </w:style>
  <w:style w:type="paragraph" w:styleId="Lgende">
    <w:name w:val="caption"/>
    <w:basedOn w:val="Normal"/>
    <w:next w:val="Normal"/>
    <w:uiPriority w:val="35"/>
    <w:semiHidden/>
    <w:qFormat/>
    <w:rsid w:val="001342EC"/>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8104">
      <w:bodyDiv w:val="1"/>
      <w:marLeft w:val="0"/>
      <w:marRight w:val="0"/>
      <w:marTop w:val="0"/>
      <w:marBottom w:val="0"/>
      <w:divBdr>
        <w:top w:val="none" w:sz="0" w:space="0" w:color="auto"/>
        <w:left w:val="none" w:sz="0" w:space="0" w:color="auto"/>
        <w:bottom w:val="none" w:sz="0" w:space="0" w:color="auto"/>
        <w:right w:val="none" w:sz="0" w:space="0" w:color="auto"/>
      </w:divBdr>
    </w:div>
    <w:div w:id="164562033">
      <w:bodyDiv w:val="1"/>
      <w:marLeft w:val="0"/>
      <w:marRight w:val="0"/>
      <w:marTop w:val="0"/>
      <w:marBottom w:val="0"/>
      <w:divBdr>
        <w:top w:val="none" w:sz="0" w:space="0" w:color="auto"/>
        <w:left w:val="none" w:sz="0" w:space="0" w:color="auto"/>
        <w:bottom w:val="none" w:sz="0" w:space="0" w:color="auto"/>
        <w:right w:val="none" w:sz="0" w:space="0" w:color="auto"/>
      </w:divBdr>
    </w:div>
    <w:div w:id="169954773">
      <w:bodyDiv w:val="1"/>
      <w:marLeft w:val="0"/>
      <w:marRight w:val="0"/>
      <w:marTop w:val="0"/>
      <w:marBottom w:val="0"/>
      <w:divBdr>
        <w:top w:val="none" w:sz="0" w:space="0" w:color="auto"/>
        <w:left w:val="none" w:sz="0" w:space="0" w:color="auto"/>
        <w:bottom w:val="none" w:sz="0" w:space="0" w:color="auto"/>
        <w:right w:val="none" w:sz="0" w:space="0" w:color="auto"/>
      </w:divBdr>
    </w:div>
    <w:div w:id="199317327">
      <w:bodyDiv w:val="1"/>
      <w:marLeft w:val="0"/>
      <w:marRight w:val="0"/>
      <w:marTop w:val="0"/>
      <w:marBottom w:val="0"/>
      <w:divBdr>
        <w:top w:val="none" w:sz="0" w:space="0" w:color="auto"/>
        <w:left w:val="none" w:sz="0" w:space="0" w:color="auto"/>
        <w:bottom w:val="none" w:sz="0" w:space="0" w:color="auto"/>
        <w:right w:val="none" w:sz="0" w:space="0" w:color="auto"/>
      </w:divBdr>
    </w:div>
    <w:div w:id="205723065">
      <w:bodyDiv w:val="1"/>
      <w:marLeft w:val="0"/>
      <w:marRight w:val="0"/>
      <w:marTop w:val="0"/>
      <w:marBottom w:val="0"/>
      <w:divBdr>
        <w:top w:val="none" w:sz="0" w:space="0" w:color="auto"/>
        <w:left w:val="none" w:sz="0" w:space="0" w:color="auto"/>
        <w:bottom w:val="none" w:sz="0" w:space="0" w:color="auto"/>
        <w:right w:val="none" w:sz="0" w:space="0" w:color="auto"/>
      </w:divBdr>
    </w:div>
    <w:div w:id="211305011">
      <w:bodyDiv w:val="1"/>
      <w:marLeft w:val="0"/>
      <w:marRight w:val="0"/>
      <w:marTop w:val="0"/>
      <w:marBottom w:val="0"/>
      <w:divBdr>
        <w:top w:val="none" w:sz="0" w:space="0" w:color="auto"/>
        <w:left w:val="none" w:sz="0" w:space="0" w:color="auto"/>
        <w:bottom w:val="none" w:sz="0" w:space="0" w:color="auto"/>
        <w:right w:val="none" w:sz="0" w:space="0" w:color="auto"/>
      </w:divBdr>
    </w:div>
    <w:div w:id="262811227">
      <w:bodyDiv w:val="1"/>
      <w:marLeft w:val="0"/>
      <w:marRight w:val="0"/>
      <w:marTop w:val="0"/>
      <w:marBottom w:val="0"/>
      <w:divBdr>
        <w:top w:val="none" w:sz="0" w:space="0" w:color="auto"/>
        <w:left w:val="none" w:sz="0" w:space="0" w:color="auto"/>
        <w:bottom w:val="none" w:sz="0" w:space="0" w:color="auto"/>
        <w:right w:val="none" w:sz="0" w:space="0" w:color="auto"/>
      </w:divBdr>
    </w:div>
    <w:div w:id="350766699">
      <w:bodyDiv w:val="1"/>
      <w:marLeft w:val="0"/>
      <w:marRight w:val="0"/>
      <w:marTop w:val="0"/>
      <w:marBottom w:val="0"/>
      <w:divBdr>
        <w:top w:val="none" w:sz="0" w:space="0" w:color="auto"/>
        <w:left w:val="none" w:sz="0" w:space="0" w:color="auto"/>
        <w:bottom w:val="none" w:sz="0" w:space="0" w:color="auto"/>
        <w:right w:val="none" w:sz="0" w:space="0" w:color="auto"/>
      </w:divBdr>
    </w:div>
    <w:div w:id="379524355">
      <w:bodyDiv w:val="1"/>
      <w:marLeft w:val="0"/>
      <w:marRight w:val="0"/>
      <w:marTop w:val="0"/>
      <w:marBottom w:val="0"/>
      <w:divBdr>
        <w:top w:val="none" w:sz="0" w:space="0" w:color="auto"/>
        <w:left w:val="none" w:sz="0" w:space="0" w:color="auto"/>
        <w:bottom w:val="none" w:sz="0" w:space="0" w:color="auto"/>
        <w:right w:val="none" w:sz="0" w:space="0" w:color="auto"/>
      </w:divBdr>
    </w:div>
    <w:div w:id="454372201">
      <w:bodyDiv w:val="1"/>
      <w:marLeft w:val="0"/>
      <w:marRight w:val="0"/>
      <w:marTop w:val="0"/>
      <w:marBottom w:val="0"/>
      <w:divBdr>
        <w:top w:val="none" w:sz="0" w:space="0" w:color="auto"/>
        <w:left w:val="none" w:sz="0" w:space="0" w:color="auto"/>
        <w:bottom w:val="none" w:sz="0" w:space="0" w:color="auto"/>
        <w:right w:val="none" w:sz="0" w:space="0" w:color="auto"/>
      </w:divBdr>
    </w:div>
    <w:div w:id="542794972">
      <w:bodyDiv w:val="1"/>
      <w:marLeft w:val="0"/>
      <w:marRight w:val="0"/>
      <w:marTop w:val="0"/>
      <w:marBottom w:val="0"/>
      <w:divBdr>
        <w:top w:val="none" w:sz="0" w:space="0" w:color="auto"/>
        <w:left w:val="none" w:sz="0" w:space="0" w:color="auto"/>
        <w:bottom w:val="none" w:sz="0" w:space="0" w:color="auto"/>
        <w:right w:val="none" w:sz="0" w:space="0" w:color="auto"/>
      </w:divBdr>
    </w:div>
    <w:div w:id="649099946">
      <w:bodyDiv w:val="1"/>
      <w:marLeft w:val="0"/>
      <w:marRight w:val="0"/>
      <w:marTop w:val="0"/>
      <w:marBottom w:val="0"/>
      <w:divBdr>
        <w:top w:val="none" w:sz="0" w:space="0" w:color="auto"/>
        <w:left w:val="none" w:sz="0" w:space="0" w:color="auto"/>
        <w:bottom w:val="none" w:sz="0" w:space="0" w:color="auto"/>
        <w:right w:val="none" w:sz="0" w:space="0" w:color="auto"/>
      </w:divBdr>
    </w:div>
    <w:div w:id="659652105">
      <w:bodyDiv w:val="1"/>
      <w:marLeft w:val="0"/>
      <w:marRight w:val="0"/>
      <w:marTop w:val="0"/>
      <w:marBottom w:val="0"/>
      <w:divBdr>
        <w:top w:val="none" w:sz="0" w:space="0" w:color="auto"/>
        <w:left w:val="none" w:sz="0" w:space="0" w:color="auto"/>
        <w:bottom w:val="none" w:sz="0" w:space="0" w:color="auto"/>
        <w:right w:val="none" w:sz="0" w:space="0" w:color="auto"/>
      </w:divBdr>
    </w:div>
    <w:div w:id="935794087">
      <w:bodyDiv w:val="1"/>
      <w:marLeft w:val="0"/>
      <w:marRight w:val="0"/>
      <w:marTop w:val="0"/>
      <w:marBottom w:val="0"/>
      <w:divBdr>
        <w:top w:val="none" w:sz="0" w:space="0" w:color="auto"/>
        <w:left w:val="none" w:sz="0" w:space="0" w:color="auto"/>
        <w:bottom w:val="none" w:sz="0" w:space="0" w:color="auto"/>
        <w:right w:val="none" w:sz="0" w:space="0" w:color="auto"/>
      </w:divBdr>
    </w:div>
    <w:div w:id="939947727">
      <w:bodyDiv w:val="1"/>
      <w:marLeft w:val="0"/>
      <w:marRight w:val="0"/>
      <w:marTop w:val="0"/>
      <w:marBottom w:val="0"/>
      <w:divBdr>
        <w:top w:val="none" w:sz="0" w:space="0" w:color="auto"/>
        <w:left w:val="none" w:sz="0" w:space="0" w:color="auto"/>
        <w:bottom w:val="none" w:sz="0" w:space="0" w:color="auto"/>
        <w:right w:val="none" w:sz="0" w:space="0" w:color="auto"/>
      </w:divBdr>
    </w:div>
    <w:div w:id="1075249802">
      <w:bodyDiv w:val="1"/>
      <w:marLeft w:val="0"/>
      <w:marRight w:val="0"/>
      <w:marTop w:val="0"/>
      <w:marBottom w:val="0"/>
      <w:divBdr>
        <w:top w:val="none" w:sz="0" w:space="0" w:color="auto"/>
        <w:left w:val="none" w:sz="0" w:space="0" w:color="auto"/>
        <w:bottom w:val="none" w:sz="0" w:space="0" w:color="auto"/>
        <w:right w:val="none" w:sz="0" w:space="0" w:color="auto"/>
      </w:divBdr>
    </w:div>
    <w:div w:id="1085229850">
      <w:bodyDiv w:val="1"/>
      <w:marLeft w:val="0"/>
      <w:marRight w:val="0"/>
      <w:marTop w:val="0"/>
      <w:marBottom w:val="0"/>
      <w:divBdr>
        <w:top w:val="none" w:sz="0" w:space="0" w:color="auto"/>
        <w:left w:val="none" w:sz="0" w:space="0" w:color="auto"/>
        <w:bottom w:val="none" w:sz="0" w:space="0" w:color="auto"/>
        <w:right w:val="none" w:sz="0" w:space="0" w:color="auto"/>
      </w:divBdr>
    </w:div>
    <w:div w:id="1130592044">
      <w:bodyDiv w:val="1"/>
      <w:marLeft w:val="0"/>
      <w:marRight w:val="0"/>
      <w:marTop w:val="0"/>
      <w:marBottom w:val="0"/>
      <w:divBdr>
        <w:top w:val="none" w:sz="0" w:space="0" w:color="auto"/>
        <w:left w:val="none" w:sz="0" w:space="0" w:color="auto"/>
        <w:bottom w:val="none" w:sz="0" w:space="0" w:color="auto"/>
        <w:right w:val="none" w:sz="0" w:space="0" w:color="auto"/>
      </w:divBdr>
    </w:div>
    <w:div w:id="1198199623">
      <w:bodyDiv w:val="1"/>
      <w:marLeft w:val="0"/>
      <w:marRight w:val="0"/>
      <w:marTop w:val="0"/>
      <w:marBottom w:val="0"/>
      <w:divBdr>
        <w:top w:val="none" w:sz="0" w:space="0" w:color="auto"/>
        <w:left w:val="none" w:sz="0" w:space="0" w:color="auto"/>
        <w:bottom w:val="none" w:sz="0" w:space="0" w:color="auto"/>
        <w:right w:val="none" w:sz="0" w:space="0" w:color="auto"/>
      </w:divBdr>
    </w:div>
    <w:div w:id="1429427599">
      <w:bodyDiv w:val="1"/>
      <w:marLeft w:val="0"/>
      <w:marRight w:val="0"/>
      <w:marTop w:val="0"/>
      <w:marBottom w:val="0"/>
      <w:divBdr>
        <w:top w:val="none" w:sz="0" w:space="0" w:color="auto"/>
        <w:left w:val="none" w:sz="0" w:space="0" w:color="auto"/>
        <w:bottom w:val="none" w:sz="0" w:space="0" w:color="auto"/>
        <w:right w:val="none" w:sz="0" w:space="0" w:color="auto"/>
      </w:divBdr>
    </w:div>
    <w:div w:id="1494178284">
      <w:bodyDiv w:val="1"/>
      <w:marLeft w:val="0"/>
      <w:marRight w:val="0"/>
      <w:marTop w:val="0"/>
      <w:marBottom w:val="0"/>
      <w:divBdr>
        <w:top w:val="none" w:sz="0" w:space="0" w:color="auto"/>
        <w:left w:val="none" w:sz="0" w:space="0" w:color="auto"/>
        <w:bottom w:val="none" w:sz="0" w:space="0" w:color="auto"/>
        <w:right w:val="none" w:sz="0" w:space="0" w:color="auto"/>
      </w:divBdr>
    </w:div>
    <w:div w:id="1572930607">
      <w:bodyDiv w:val="1"/>
      <w:marLeft w:val="0"/>
      <w:marRight w:val="0"/>
      <w:marTop w:val="0"/>
      <w:marBottom w:val="0"/>
      <w:divBdr>
        <w:top w:val="none" w:sz="0" w:space="0" w:color="auto"/>
        <w:left w:val="none" w:sz="0" w:space="0" w:color="auto"/>
        <w:bottom w:val="none" w:sz="0" w:space="0" w:color="auto"/>
        <w:right w:val="none" w:sz="0" w:space="0" w:color="auto"/>
      </w:divBdr>
    </w:div>
    <w:div w:id="1580942471">
      <w:bodyDiv w:val="1"/>
      <w:marLeft w:val="0"/>
      <w:marRight w:val="0"/>
      <w:marTop w:val="0"/>
      <w:marBottom w:val="0"/>
      <w:divBdr>
        <w:top w:val="none" w:sz="0" w:space="0" w:color="auto"/>
        <w:left w:val="none" w:sz="0" w:space="0" w:color="auto"/>
        <w:bottom w:val="none" w:sz="0" w:space="0" w:color="auto"/>
        <w:right w:val="none" w:sz="0" w:space="0" w:color="auto"/>
      </w:divBdr>
    </w:div>
    <w:div w:id="1589802997">
      <w:bodyDiv w:val="1"/>
      <w:marLeft w:val="0"/>
      <w:marRight w:val="0"/>
      <w:marTop w:val="0"/>
      <w:marBottom w:val="0"/>
      <w:divBdr>
        <w:top w:val="none" w:sz="0" w:space="0" w:color="auto"/>
        <w:left w:val="none" w:sz="0" w:space="0" w:color="auto"/>
        <w:bottom w:val="none" w:sz="0" w:space="0" w:color="auto"/>
        <w:right w:val="none" w:sz="0" w:space="0" w:color="auto"/>
      </w:divBdr>
    </w:div>
    <w:div w:id="1680544664">
      <w:bodyDiv w:val="1"/>
      <w:marLeft w:val="0"/>
      <w:marRight w:val="0"/>
      <w:marTop w:val="0"/>
      <w:marBottom w:val="0"/>
      <w:divBdr>
        <w:top w:val="none" w:sz="0" w:space="0" w:color="auto"/>
        <w:left w:val="none" w:sz="0" w:space="0" w:color="auto"/>
        <w:bottom w:val="none" w:sz="0" w:space="0" w:color="auto"/>
        <w:right w:val="none" w:sz="0" w:space="0" w:color="auto"/>
      </w:divBdr>
    </w:div>
    <w:div w:id="1681658493">
      <w:bodyDiv w:val="1"/>
      <w:marLeft w:val="0"/>
      <w:marRight w:val="0"/>
      <w:marTop w:val="0"/>
      <w:marBottom w:val="0"/>
      <w:divBdr>
        <w:top w:val="none" w:sz="0" w:space="0" w:color="auto"/>
        <w:left w:val="none" w:sz="0" w:space="0" w:color="auto"/>
        <w:bottom w:val="none" w:sz="0" w:space="0" w:color="auto"/>
        <w:right w:val="none" w:sz="0" w:space="0" w:color="auto"/>
      </w:divBdr>
    </w:div>
    <w:div w:id="1693530049">
      <w:bodyDiv w:val="1"/>
      <w:marLeft w:val="0"/>
      <w:marRight w:val="0"/>
      <w:marTop w:val="0"/>
      <w:marBottom w:val="0"/>
      <w:divBdr>
        <w:top w:val="none" w:sz="0" w:space="0" w:color="auto"/>
        <w:left w:val="none" w:sz="0" w:space="0" w:color="auto"/>
        <w:bottom w:val="none" w:sz="0" w:space="0" w:color="auto"/>
        <w:right w:val="none" w:sz="0" w:space="0" w:color="auto"/>
      </w:divBdr>
    </w:div>
    <w:div w:id="1711300339">
      <w:bodyDiv w:val="1"/>
      <w:marLeft w:val="0"/>
      <w:marRight w:val="0"/>
      <w:marTop w:val="0"/>
      <w:marBottom w:val="0"/>
      <w:divBdr>
        <w:top w:val="none" w:sz="0" w:space="0" w:color="auto"/>
        <w:left w:val="none" w:sz="0" w:space="0" w:color="auto"/>
        <w:bottom w:val="none" w:sz="0" w:space="0" w:color="auto"/>
        <w:right w:val="none" w:sz="0" w:space="0" w:color="auto"/>
      </w:divBdr>
    </w:div>
    <w:div w:id="1717317602">
      <w:bodyDiv w:val="1"/>
      <w:marLeft w:val="0"/>
      <w:marRight w:val="0"/>
      <w:marTop w:val="0"/>
      <w:marBottom w:val="0"/>
      <w:divBdr>
        <w:top w:val="none" w:sz="0" w:space="0" w:color="auto"/>
        <w:left w:val="none" w:sz="0" w:space="0" w:color="auto"/>
        <w:bottom w:val="none" w:sz="0" w:space="0" w:color="auto"/>
        <w:right w:val="none" w:sz="0" w:space="0" w:color="auto"/>
      </w:divBdr>
    </w:div>
    <w:div w:id="1730181059">
      <w:bodyDiv w:val="1"/>
      <w:marLeft w:val="0"/>
      <w:marRight w:val="0"/>
      <w:marTop w:val="0"/>
      <w:marBottom w:val="0"/>
      <w:divBdr>
        <w:top w:val="none" w:sz="0" w:space="0" w:color="auto"/>
        <w:left w:val="none" w:sz="0" w:space="0" w:color="auto"/>
        <w:bottom w:val="none" w:sz="0" w:space="0" w:color="auto"/>
        <w:right w:val="none" w:sz="0" w:space="0" w:color="auto"/>
      </w:divBdr>
    </w:div>
    <w:div w:id="1850681550">
      <w:bodyDiv w:val="1"/>
      <w:marLeft w:val="0"/>
      <w:marRight w:val="0"/>
      <w:marTop w:val="0"/>
      <w:marBottom w:val="0"/>
      <w:divBdr>
        <w:top w:val="none" w:sz="0" w:space="0" w:color="auto"/>
        <w:left w:val="none" w:sz="0" w:space="0" w:color="auto"/>
        <w:bottom w:val="none" w:sz="0" w:space="0" w:color="auto"/>
        <w:right w:val="none" w:sz="0" w:space="0" w:color="auto"/>
      </w:divBdr>
    </w:div>
    <w:div w:id="1875384867">
      <w:bodyDiv w:val="1"/>
      <w:marLeft w:val="0"/>
      <w:marRight w:val="0"/>
      <w:marTop w:val="0"/>
      <w:marBottom w:val="0"/>
      <w:divBdr>
        <w:top w:val="none" w:sz="0" w:space="0" w:color="auto"/>
        <w:left w:val="none" w:sz="0" w:space="0" w:color="auto"/>
        <w:bottom w:val="none" w:sz="0" w:space="0" w:color="auto"/>
        <w:right w:val="none" w:sz="0" w:space="0" w:color="auto"/>
      </w:divBdr>
    </w:div>
    <w:div w:id="2011983531">
      <w:bodyDiv w:val="1"/>
      <w:marLeft w:val="0"/>
      <w:marRight w:val="0"/>
      <w:marTop w:val="0"/>
      <w:marBottom w:val="0"/>
      <w:divBdr>
        <w:top w:val="none" w:sz="0" w:space="0" w:color="auto"/>
        <w:left w:val="none" w:sz="0" w:space="0" w:color="auto"/>
        <w:bottom w:val="none" w:sz="0" w:space="0" w:color="auto"/>
        <w:right w:val="none" w:sz="0" w:space="0" w:color="auto"/>
      </w:divBdr>
    </w:div>
    <w:div w:id="205666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sai\AppData\Roaming\Microsoft\Templates\Rapport%20d&#8217;&#233;tudiant%20stylis&#233;.dotx" TargetMode="External"/></Relationships>
</file>

<file path=word/theme/theme1.xml><?xml version="1.0" encoding="utf-8"?>
<a:theme xmlns:a="http://schemas.openxmlformats.org/drawingml/2006/main" name="CSR">
  <a:themeElements>
    <a:clrScheme name="Nanterre">
      <a:dk1>
        <a:srgbClr val="5E5E5E"/>
      </a:dk1>
      <a:lt1>
        <a:srgbClr val="FFFFFF"/>
      </a:lt1>
      <a:dk2>
        <a:srgbClr val="5E5E5E"/>
      </a:dk2>
      <a:lt2>
        <a:srgbClr val="D6D5D5"/>
      </a:lt2>
      <a:accent1>
        <a:srgbClr val="CC0000"/>
      </a:accent1>
      <a:accent2>
        <a:srgbClr val="464646"/>
      </a:accent2>
      <a:accent3>
        <a:srgbClr val="FF9797"/>
      </a:accent3>
      <a:accent4>
        <a:srgbClr val="FFD1D1"/>
      </a:accent4>
      <a:accent5>
        <a:srgbClr val="DEDEDE"/>
      </a:accent5>
      <a:accent6>
        <a:srgbClr val="F2F2F2"/>
      </a:accent6>
      <a:hlink>
        <a:srgbClr val="262626"/>
      </a:hlink>
      <a:folHlink>
        <a:srgbClr val="FF9797"/>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Ope</b:Tag>
    <b:SourceType>InternetSite</b:SourceType>
    <b:Guid>{D601E295-9BAF-4AF7-84FE-E94AB3CFB13D}</b:Guid>
    <b:Title>Définition de l'Open Data</b:Title>
    <b:InternetSiteTitle>Le Big Data</b:InternetSiteTitle>
    <b:URL>https://www.lebigdata.fr/open-data-definition</b:URL>
    <b:Author>
      <b:Author>
        <b:NameList>
          <b:Person>
            <b:Last>L</b:Last>
            <b:First>Bastien</b:First>
          </b:Person>
        </b:NameList>
      </b:Author>
    </b:Author>
    <b:Year>2019</b:Year>
    <b:Month>Novembre</b:Month>
    <b:Day>5</b:Day>
    <b:RefOrder>4</b:RefOrder>
  </b:Source>
  <b:Source>
    <b:Tag>Ruc20</b:Tag>
    <b:SourceType>InternetSite</b:SourceType>
    <b:Guid>{5485BFC6-22FE-45E4-A347-C5FE390022A4}</b:Guid>
    <b:Author>
      <b:Author>
        <b:NameList>
          <b:Person>
            <b:Last>Bhatia</b:Last>
            <b:First>Ruchi</b:First>
          </b:Person>
        </b:NameList>
      </b:Author>
    </b:Author>
    <b:Title>Star Wars Social Network</b:Title>
    <b:InternetSiteTitle>Kaggle</b:InternetSiteTitle>
    <b:Year>2020</b:Year>
    <b:Month>Août</b:Month>
    <b:Day>11</b:Day>
    <b:URL>https://www.kaggle.com/ruchi798/star-wars</b:URL>
    <b:RefOrder>6</b:RefOrder>
  </b:Source>
  <b:Source>
    <b:Tag>Mar14</b:Tag>
    <b:SourceType>InternetSite</b:SourceType>
    <b:Guid>{879173D2-4C45-45B4-9308-A4419864A153}</b:Guid>
    <b:Author>
      <b:Author>
        <b:NameList>
          <b:Person>
            <b:Last>Marie-Claude Portmann</b:Last>
            <b:First>Xavier</b:First>
            <b:Middle>Delorme, Imed Kacem</b:Middle>
          </b:Person>
        </b:NameList>
      </b:Author>
    </b:Author>
    <b:Title>Introduction à la théorie des graphes</b:Title>
    <b:InternetSiteTitle>sup-numerique.gouv.fr</b:InternetSiteTitle>
    <b:Year>2014</b:Year>
    <b:Month>Février</b:Month>
    <b:Day>3</b:Day>
    <b:URL>http://www.unit.eu/cours/EnsROtice/module_de_base_voo7/co/introintrographe.html</b:URL>
    <b:RefOrder>2</b:RefOrder>
  </b:Source>
  <b:Source>
    <b:Tag>Del19</b:Tag>
    <b:SourceType>ConferenceProceedings</b:SourceType>
    <b:Guid>{E3CF4DDC-6767-4619-BABD-97D81ABB3E68}</b:Guid>
    <b:Author>
      <b:Author>
        <b:NameList>
          <b:Person>
            <b:Last>Delbot</b:Last>
            <b:First>François</b:First>
          </b:Person>
        </b:NameList>
      </b:Author>
    </b:Author>
    <b:Title>Théorie des Graphes - Concepts Fondamentaux</b:Title>
    <b:Year>2019</b:Year>
    <b:Pages>2-9</b:Pages>
    <b:ConferenceName>CM - Graphes et Open Data</b:ConferenceName>
    <b:RefOrder>3</b:RefOrder>
  </b:Source>
  <b:Source>
    <b:Tag>Mic19</b:Tag>
    <b:SourceType>InternetSite</b:SourceType>
    <b:Guid>{DFBD57E4-58B8-4716-A031-AE886193124B}</b:Guid>
    <b:Title>Big Data, nouvelle ère</b:Title>
    <b:Year>2019</b:Year>
    <b:Author>
      <b:Author>
        <b:NameList>
          <b:Person>
            <b:Last>Levy</b:Last>
            <b:First>Mick</b:First>
          </b:Person>
        </b:NameList>
      </b:Author>
    </b:Author>
    <b:InternetSiteTitle>Business Decision</b:InternetSiteTitle>
    <b:Month>Mars</b:Month>
    <b:Day>18</b:Day>
    <b:URL>https://fr.blog.businessdecision.com/big-data-nouvelle-ere/</b:URL>
    <b:RefOrder>1</b:RefOrder>
  </b:Source>
  <b:Source>
    <b:Tag>Wik</b:Tag>
    <b:SourceType>InternetSite</b:SourceType>
    <b:Guid>{29D93C9A-82BF-43AE-9FFF-59BF48C0A207}</b:Guid>
    <b:Author>
      <b:Author>
        <b:NameList>
          <b:Person>
            <b:Last>Wikipedia</b:Last>
          </b:Person>
        </b:NameList>
      </b:Author>
    </b:Author>
    <b:Title>Analyse de Similitude</b:Title>
    <b:InternetSiteTitle>Wikipédia</b:InternetSiteTitle>
    <b:URL>https://fr.wikipedia.org/wiki/Analyse_de_similitudes</b:URL>
    <b:RefOrder>7</b:RefOrder>
  </b:Source>
  <b:Source>
    <b:Tag>Adi20</b:Tag>
    <b:SourceType>InternetSite</b:SourceType>
    <b:Guid>{D2AF6188-BBF7-4958-A0F4-413C0B5AAD15}</b:Guid>
    <b:Author>
      <b:Author>
        <b:NameList>
          <b:Person>
            <b:Last>Ganesh</b:Last>
            <b:First>Adithya</b:First>
          </b:Person>
        </b:NameList>
      </b:Author>
    </b:Author>
    <b:Title>Star Wars character analysis</b:Title>
    <b:InternetSiteTitle>Kaggle</b:InternetSiteTitle>
    <b:Year>2020</b:Year>
    <b:Month>Septembre</b:Month>
    <b:Day>8</b:Day>
    <b:URL>https://www.kaggle.com/adithyarganesh/starwars-character-analysis/notebook</b:URL>
    <b:RefOrder>8</b:RefOrder>
  </b:Source>
  <b:Source>
    <b:Tag>kag</b:Tag>
    <b:SourceType>InternetSite</b:SourceType>
    <b:Guid>{B0F16F5F-A9B0-4F79-A4BA-DFCC2FD334B8}</b:Guid>
    <b:InternetSiteTitle>kaggle.com</b:InternetSiteTitle>
    <b:URL>http://www.kaggle.com</b:URL>
    <b:RefOrder>5</b:RefOrder>
  </b:Source>
  <b:Source>
    <b:Tag>Ana</b:Tag>
    <b:SourceType>InternetSite</b:SourceType>
    <b:Guid>{8B658B77-59AC-4943-B37E-14CDD30B18F2}</b:Guid>
    <b:InternetSiteTitle>Anaconda</b:InternetSiteTitle>
    <b:URL>https://www.anaconda.com/products/individual</b:URL>
    <b:RefOrder>9</b:RefOrder>
  </b:Source>
  <b:Source>
    <b:Tag>Gep</b:Tag>
    <b:SourceType>InternetSite</b:SourceType>
    <b:Guid>{48445065-81A8-4762-94A9-1E1DC25E9264}</b:Guid>
    <b:Title>Gephi</b:Title>
    <b:URL>https://gephi.org/</b:URL>
    <b:RefOrder>10</b:RefOrder>
  </b:Source>
  <b:Source>
    <b:Tag>Rak</b:Tag>
    <b:SourceType>Report</b:SourceType>
    <b:Guid>{FEE1D4A2-0D14-4786-B8FF-170EC35EB48C}</b:Guid>
    <b:Author>
      <b:Author>
        <b:NameList>
          <b:Person>
            <b:Last>Rakotomalala</b:Last>
            <b:First>Ricco</b:First>
          </b:Person>
        </b:NameList>
      </b:Author>
    </b:Author>
    <b:Title>Détection de communauté dans les réseaux sociaux</b:Title>
    <b:InternetSiteTitle>Université de Lyon 2</b:InternetSiteTitle>
    <b:URL>https://eric.univ-lyon2.fr/~ricco/cours/slides/WM.C%20-%20Detection%20de%20communautes.pdf</b:URL>
    <b:Publisher>Université Lyon 2</b:Publisher>
    <b:RefOrder>11</b:RefOrder>
  </b:Source>
  <b:Source>
    <b:Tag>Tou18</b:Tag>
    <b:SourceType>InternetSite</b:SourceType>
    <b:Guid>{EE3753DD-7B1D-46B3-A814-D57D8B78166A}</b:Guid>
    <b:Title>Tout est graphe ! Détection de communautés : théorie et retour d’expérience</b:Title>
    <b:Year>2018</b:Year>
    <b:InternetSiteTitle>Quantmetry</b:InternetSiteTitle>
    <b:Month>Janvier</b:Month>
    <b:Day>19</b:Day>
    <b:URL>https://www.quantmetry.com/blog/tout-est-graphe-detection-de-communautes-theorie-et-retour-dexperience/</b:URL>
    <b:RefOrder>12</b:RefOrder>
  </b:Source>
  <b:Source>
    <b:Tag>Fab14</b:Tag>
    <b:SourceType>InternetSite</b:SourceType>
    <b:Guid>{F24F3642-DBC7-401C-83B8-9069B1FBE5DD}</b:Guid>
    <b:Author>
      <b:Author>
        <b:NameList>
          <b:Person>
            <b:Last>Eloire</b:Last>
            <b:First>Fabien</b:First>
          </b:Person>
        </b:NameList>
      </b:Author>
    </b:Author>
    <b:Title>Qui se ressemble s'assemble ?</b:Title>
    <b:InternetSiteTitle>Cairn.info</b:InternetSiteTitle>
    <b:Year>2014</b:Year>
    <b:Month>Mai</b:Month>
    <b:URL>https://www.cairn.info/revue-actes-de-la-recherche-en-sciences-sociales-2014-5-page-104.htm</b:URL>
    <b:RefOrder>13</b:RefOrder>
  </b:Source>
</b:Sourc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069FD74-80F0-42FD-A7FB-047ECF00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stylisé.dotx</Template>
  <TotalTime>0</TotalTime>
  <Pages>20</Pages>
  <Words>5602</Words>
  <Characters>30814</Characters>
  <Application>Microsoft Office Word</Application>
  <DocSecurity>0</DocSecurity>
  <Lines>256</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2021-06-16T14:32:00Z</dcterms:created>
  <dcterms:modified xsi:type="dcterms:W3CDTF">2021-06-27T14:31:00Z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